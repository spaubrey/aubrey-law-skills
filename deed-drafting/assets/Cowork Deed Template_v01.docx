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7644" w14:textId="77777777" w:rsidR="00457235" w:rsidRDefault="00457235" w:rsidP="009F317F">
      <w:pPr>
        <w:spacing w:before="1320"/>
        <w:jc w:val="center"/>
        <w:rPr>
          <w:b/>
          <w:bCs/>
        </w:rPr>
      </w:pPr>
    </w:p>
    <w:p w14:paraId="064CDB78" w14:textId="73226AE3" w:rsidR="00BD3BFA" w:rsidRPr="00926224" w:rsidRDefault="00BD3BFA" w:rsidP="009F317F">
      <w:pPr>
        <w:spacing w:before="960"/>
        <w:jc w:val="center"/>
        <w:rPr>
          <w:b/>
          <w:bCs/>
        </w:rPr>
      </w:pPr>
      <w:r>
        <w:rPr>
          <w:b/>
          <w:bCs/>
        </w:rPr>
        <w:t>QUITCLAIM DEED</w:t>
      </w:r>
    </w:p>
    <w:p w14:paraId="4D8C318E" w14:textId="77777777" w:rsidR="00BD3BFA" w:rsidRPr="00926224" w:rsidRDefault="00BD3BFA" w:rsidP="009F317F">
      <w:pPr>
        <w:jc w:val="center"/>
        <w:rPr>
          <w:b/>
          <w:bCs/>
        </w:rPr>
      </w:pPr>
    </w:p>
    <w:p w14:paraId="01574E90" w14:textId="4977CA0B" w:rsidR="00053AFF" w:rsidRPr="00926224" w:rsidRDefault="002D6A0A" w:rsidP="009F317F">
      <w:pPr>
        <w:rPr>
          <w:color w:val="000000"/>
        </w:rPr>
      </w:pPr>
      <w:r>
        <w:t>[GRANTOR] and [GRANTOR 2]</w:t>
      </w:r>
      <w:r>
        <w:rPr>
          <w:color w:val="000000"/>
        </w:rPr>
        <w:t xml:space="preserve">, of </w:t>
      </w:r>
      <w:r>
        <w:t>ADDRESS</w:t>
      </w:r>
      <w:r>
        <w:rPr>
          <w:color w:val="000000"/>
        </w:rPr>
        <w:t xml:space="preserve"> (“Grantors”), for </w:t>
      </w:r>
      <w:r>
        <w:t>full consideration of ONE DOLLAR ($1.00), grant to</w:t>
      </w:r>
      <w:r>
        <w:rPr>
          <w:color w:val="000000"/>
        </w:rPr>
        <w:t xml:space="preserve"> [TRUSTEE]</w:t>
      </w:r>
      <w:r>
        <w:t xml:space="preserve"> and [CO-TRUSTEE], Trustees of the [TRUST NAME] u/a dated [DocDate], as evidenced by a Certificate of Trustees pursuant to M.G.L. c. 184, §35, recorded herewith, having a mailing address at ADDRESS (“Grantee”), </w:t>
      </w:r>
    </w:p>
    <w:p w14:paraId="0C4AB418" w14:textId="497F3E7D" w:rsidR="00A85700" w:rsidRPr="00926224" w:rsidRDefault="00053AFF" w:rsidP="009F317F">
      <w:pPr>
        <w:spacing w:before="120" w:after="240"/>
      </w:pPr>
      <w:r>
        <w:t xml:space="preserve">with </w:t>
      </w:r>
      <w:r>
        <w:rPr>
          <w:caps/>
        </w:rPr>
        <w:t>Quitclaim Covenants</w:t>
      </w:r>
      <w:r>
        <w:t>,</w:t>
      </w:r>
    </w:p>
    <w:p w14:paraId="6BABBFBC" w14:textId="68DA6A3B" w:rsidR="00CD01D4" w:rsidRPr="00926224" w:rsidRDefault="00EF5D66" w:rsidP="009F317F">
      <w:pPr>
        <w:spacing w:before="120"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F7412F" wp14:editId="1E501B78">
                <wp:simplePos x="0" y="0"/>
                <wp:positionH relativeFrom="page">
                  <wp:posOffset>-2035175</wp:posOffset>
                </wp:positionH>
                <wp:positionV relativeFrom="page">
                  <wp:posOffset>4439285</wp:posOffset>
                </wp:positionV>
                <wp:extent cx="5193665" cy="539115"/>
                <wp:effectExtent l="953" t="0" r="7937" b="7938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193665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72591" w14:textId="3B82C077" w:rsidR="001E526F" w:rsidRDefault="00DA6026" w:rsidP="00540D54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PROPERTY ADDRESS: </w:t>
                            </w: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alias w:val="Client : Formatted Address Without Country"/>
                                <w:tag w:val="variable_client:formatted-address-without-country"/>
                                <w:id w:val="-1499650844"/>
                                <w:placeholder>
                                  <w:docPart w:val="3024805508604DC48019EC31AC962BF2"/>
                                </w:placeholder>
                                <w15:color w:val="0000FF"/>
                              </w:sdtPr>
                              <w:sdtContent>
                                <w:r>
                                  <w:rPr>
                                    <w:sz w:val="22"/>
                                    <w:szCs w:val="22"/>
                                  </w:rPr>
                                  <w:t>[ADDRESS]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741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0.25pt;margin-top:349.55pt;width:408.95pt;height:42.4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T9CuFQIAAAUEAAAOAAAAZHJzL2Uyb0RvYy54bWysk81u2zAMx+8D9g6C7ovjNM4aI07Rpcsw oPsAuj2ALMuxMFnUJCV29/SlmCDJttswHwRRpP8if6RWd2Nv2EH5oMFWPJ9MOVNWQqPtruLfv23f 3HIWorCNMGBVxZ9V4Hfr169WgyvVDDowjfIMRWwoB1fxLkZXZlmQnepFmIBTFp0t+F5ENP0ua7wY UL032Ww6XWQD+MZ5kCoEPH04Ovma9NtWyfilbYOKzFQcc4u0elrrtGbrlSh3XrhOy1Ma4h+y6IW2 eOlZ6kFEwfZe/yXVa+khQBsnEvoM2lZLRTVgNfn0j2qeOuEU1YJwgjtjCv9PVn4+PLmvnsXxHYzY QCoiuEeQPwKzsOmE3al772HolGjw4jwhywYXytOvCXUoQxKph0/QYJPFPgIJja3vmQekni+wW/jR MZbN8DLsx/O5B2qMTOJhkS9vFouCM4m+4maZ5wXdKMoklhA7H+IHBT1Lm4p77DGpisNjiCm5S0gK D2B0s9XGkOF39cZ4dhA4D1v6Tuq/hRnLhoovi1lByhbS/zQqvY44r0b3Fb89FkTHCc5729A+Cm2O e8zE2BOtBOiIKo71iIGJWg3NM3IjQkgD3xEW1IH/xdmAM1nx8HMvvOLMfLTIfpnP52mIyZgXb2do +GtPfe0RVqJUxSNnx+0m0uATB3ePPdpq4nXJ5JQrzhphPL2LNMzXNkVdXu/6BQAA//8DAFBLAwQU AAYACAAAACEA/bh3TOQAAAAQAQAADwAAAGRycy9kb3ducmV2LnhtbEyPwU7DMAyG70i8Q2QkbizZ yqq2azoBE5yQEIUHSFvTVjROaby1e3uyE1wsW7b////y/WIHccLJ9440rFcKBFLtmp5aDZ8fz3cJ CM+GGjM4Qg1n9LAvrq9ykzVupnc8ldyKIEI+Mxo65jGT0tcdWuNXbkQKuy83WcNhnFrZTGYO4naQ G6ViaU1PwaEzIz51WH+XR6tBLmlcvlTq8Ppz7mvmOXl7TBOtb2+Wwy6Uhx0IxoX/PuDCEPJDEYJV 7kiNF4OG+zjwsIYo2sQgLgeRSkFUoVlv1RZkkcv/IMUvAAAA//8DAFBLAQItABQABgAIAAAAIQC2 gziS/gAAAOEBAAATAAAAAAAAAAAAAAAAAAAAAABbQ29udGVudF9UeXBlc10ueG1sUEsBAi0AFAAG AAgAAAAhADj9If/WAAAAlAEAAAsAAAAAAAAAAAAAAAAALwEAAF9yZWxzLy5yZWxzUEsBAi0AFAAG AAgAAAAhAOtP0K4VAgAABQQAAA4AAAAAAAAAAAAAAAAALgIAAGRycy9lMm9Eb2MueG1sUEsBAi0A FAAGAAgAAAAhAP24d0zkAAAAEAEAAA8AAAAAAAAAAAAAAAAAbwQAAGRycy9kb3ducmV2LnhtbFBL BQYAAAAABAAEAPMAAACABQAAAAA= " stroked="f">
                <v:textbox style="mso-fit-shape-to-text:t">
                  <w:txbxContent>
                    <w:p w14:paraId="4D172591" w14:textId="3B82C077" w:rsidR="001E526F" w:rsidRDefault="00DA6026" w:rsidP="00540D54">
                      <w:pPr>
                        <w:spacing w:before="0" w:after="0"/>
                        <w:jc w:val="center"/>
                      </w:pPr>
                      <w:r>
                        <w:rPr>
                          <w:sz w:val="22"/>
                          <w:szCs w:val="22"/>
                        </w:rPr>
                        <w:t xml:space="preserve">PROPERTY ADDRESS: </w:t>
                      </w:r>
                      <w:sdt>
                        <w:sdtPr>
                          <w:rPr>
                            <w:sz w:val="22"/>
                            <w:szCs w:val="22"/>
                          </w:rPr>
                          <w:alias w:val="Client : Formatted Address Without Country"/>
                          <w:tag w:val="variable_client:formatted-address-without-country"/>
                          <w:id w:val="-1499650844"/>
                          <w:placeholder>
                            <w:docPart w:val="3024805508604DC48019EC31AC962BF2"/>
                          </w:placeholder>
                          <w15:color w:val="0000FF"/>
                        </w:sdtPr>
                        <w:sdtContent>
                          <w:r>
                            <w:rPr>
                              <w:sz w:val="22"/>
                              <w:szCs w:val="22"/>
                            </w:rPr>
                            <w:t>[ADDRESS]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t>[Property Description]</w:t>
      </w:r>
    </w:p>
    <w:p w14:paraId="7E57A4F7" w14:textId="75E80A45" w:rsidR="00161205" w:rsidRPr="00926224" w:rsidRDefault="00161205" w:rsidP="009F317F">
      <w:pPr>
        <w:spacing w:before="240" w:after="240"/>
        <w:ind w:firstLine="720"/>
        <w:jc w:val="left"/>
      </w:pPr>
      <w:r>
        <w:t>[Directional Call 1]</w:t>
        <w:tab/>
        <w:tab/>
        <w:t>[Bound Description 1]</w:t>
      </w:r>
    </w:p>
    <w:p w14:paraId="5F1BFC53" w14:textId="4215194D" w:rsidR="00161205" w:rsidRPr="00926224" w:rsidRDefault="00161205" w:rsidP="009F317F">
      <w:pPr>
        <w:spacing w:before="240" w:after="240"/>
        <w:ind w:firstLine="720"/>
        <w:jc w:val="left"/>
      </w:pPr>
      <w:r>
        <w:t>[Directional Call 2]</w:t>
        <w:tab/>
        <w:tab/>
        <w:t>[Bound Description 2]</w:t>
      </w:r>
    </w:p>
    <w:p w14:paraId="0005B6D1" w14:textId="4A08D359" w:rsidR="00161205" w:rsidRPr="00926224" w:rsidRDefault="00161205" w:rsidP="009F317F">
      <w:pPr>
        <w:spacing w:before="240" w:after="240"/>
        <w:ind w:firstLine="720"/>
        <w:jc w:val="left"/>
      </w:pPr>
      <w:r>
        <w:t>[Directional Call 3]</w:t>
        <w:tab/>
        <w:tab/>
        <w:t>[Bound Description 3]</w:t>
      </w:r>
    </w:p>
    <w:p w14:paraId="7B890E7D" w14:textId="6EB3527A" w:rsidR="00161205" w:rsidRPr="00926224" w:rsidRDefault="009D29C9" w:rsidP="009F317F">
      <w:pPr>
        <w:spacing w:before="240" w:after="240"/>
        <w:ind w:firstLine="720"/>
        <w:jc w:val="left"/>
      </w:pPr>
      <w:r>
        <w:t>[Directional Call 4]</w:t>
        <w:tab/>
        <w:tab/>
        <w:t>[Bound Description 4]</w:t>
      </w:r>
    </w:p>
    <w:p w14:paraId="38BEA0F5" w14:textId="22E5C7FA" w:rsidR="009D29C9" w:rsidRPr="00926224" w:rsidRDefault="009D29C9" w:rsidP="009F317F">
      <w:pPr>
        <w:spacing w:before="240" w:after="240"/>
        <w:ind w:firstLine="720"/>
        <w:jc w:val="left"/>
      </w:pPr>
      <w:r>
        <w:t>[Directional Call 5]</w:t>
        <w:tab/>
        <w:tab/>
        <w:t>[Bound Description 5]</w:t>
      </w:r>
    </w:p>
    <w:p w14:paraId="19E423EF" w14:textId="67A4D1D1" w:rsidR="009D29C9" w:rsidRPr="00926224" w:rsidRDefault="009D29C9" w:rsidP="009F317F">
      <w:pPr>
        <w:spacing w:before="240" w:after="240"/>
        <w:ind w:firstLine="720"/>
        <w:jc w:val="left"/>
      </w:pPr>
      <w:r>
        <w:t>[Directional Call 6]</w:t>
        <w:tab/>
        <w:tab/>
        <w:t>[Bound Description 6]</w:t>
      </w:r>
    </w:p>
    <w:p w14:paraId="25BF9783" w14:textId="2E4E04FB" w:rsidR="00F517F7" w:rsidRPr="00926224" w:rsidRDefault="00F517F7" w:rsidP="009F317F">
      <w:pPr>
        <w:spacing w:before="240" w:after="120"/>
      </w:pPr>
      <w:r>
        <w:t>[DESCRIPTION 2]</w:t>
      </w:r>
    </w:p>
    <w:p w14:paraId="77F08D67" w14:textId="67602E28" w:rsidR="001241BE" w:rsidRPr="00926224" w:rsidRDefault="001241BE" w:rsidP="009F317F">
      <w:pPr>
        <w:spacing w:before="240" w:after="120"/>
      </w:pPr>
      <w:r>
        <w:t xml:space="preserve">Meaning and intending to convey the same premises of Grantors’ deed recorded on [Recording Date of Current Deed], and filed in the [Registry of Deeds] in Book [Current Deed Book Number], Page [Current Deed Page]. </w:t>
      </w:r>
    </w:p>
    <w:p w14:paraId="4CA764E8" w14:textId="77777777" w:rsidR="00E06D2B" w:rsidRPr="00926224" w:rsidRDefault="00E06D2B" w:rsidP="009F317F">
      <w:pPr>
        <w:jc w:val="center"/>
        <w:rPr>
          <w:sz w:val="22"/>
          <w:szCs w:val="22"/>
        </w:rPr>
      </w:pPr>
    </w:p>
    <w:p w14:paraId="317B7036" w14:textId="5C2DBF50" w:rsidR="00BD3BFA" w:rsidRPr="00926224" w:rsidRDefault="00C4585D" w:rsidP="009F317F">
      <w:pPr>
        <w:spacing w:before="240"/>
        <w:jc w:val="center"/>
      </w:pPr>
      <w:r>
        <w:t>[SIGNATURES ON NEXT PAGE]</w:t>
        <w:br w:type="page"/>
      </w:r>
    </w:p>
    <w:p w14:paraId="3D9E4CF8" w14:textId="11568A03" w:rsidR="00A916F9" w:rsidRPr="00926224" w:rsidRDefault="0032139F" w:rsidP="009F317F">
      <w:r>
        <w:lastRenderedPageBreak/>
        <w:t>Witness our hands and seals this _____ day of ________________.</w:t>
      </w:r>
    </w:p>
    <w:p w14:paraId="742AE1CE" w14:textId="007030E3" w:rsidR="0079200E" w:rsidRPr="00926224" w:rsidRDefault="0079200E" w:rsidP="009F317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900"/>
        <w:gridCol w:w="4315"/>
      </w:tblGrid>
      <w:tr w:rsidR="005C10B1" w:rsidRPr="00926224" w14:paraId="3516C753" w14:textId="77777777" w:rsidTr="008D113B">
        <w:tc>
          <w:tcPr>
            <w:tcW w:w="4135" w:type="dxa"/>
            <w:tcBorders>
              <w:bottom w:val="single" w:sz="4" w:space="0" w:color="auto"/>
            </w:tcBorders>
          </w:tcPr>
          <w:p w14:paraId="58445604" w14:textId="77777777" w:rsidR="005C10B1" w:rsidRPr="00926224" w:rsidRDefault="005C10B1" w:rsidP="009F317F"/>
        </w:tc>
        <w:tc>
          <w:tcPr>
            <w:tcW w:w="900" w:type="dxa"/>
          </w:tcPr>
          <w:p w14:paraId="50A4B197" w14:textId="77777777" w:rsidR="005C10B1" w:rsidRPr="00926224" w:rsidRDefault="005C10B1" w:rsidP="009F317F"/>
        </w:tc>
        <w:tc>
          <w:tcPr>
            <w:tcW w:w="4315" w:type="dxa"/>
            <w:tcBorders>
              <w:bottom w:val="single" w:sz="4" w:space="0" w:color="auto"/>
            </w:tcBorders>
          </w:tcPr>
          <w:p w14:paraId="593DDB66" w14:textId="77777777" w:rsidR="005C10B1" w:rsidRPr="00926224" w:rsidRDefault="005C10B1" w:rsidP="009F317F"/>
        </w:tc>
      </w:tr>
      <w:tr w:rsidR="005C10B1" w:rsidRPr="00926224" w14:paraId="283F4930" w14:textId="77777777" w:rsidTr="008D113B">
        <w:tc>
          <w:tcPr>
            <w:tcW w:w="4135" w:type="dxa"/>
            <w:tcBorders>
              <w:top w:val="single" w:sz="4" w:space="0" w:color="auto"/>
            </w:tcBorders>
          </w:tcPr>
          <w:p w14:paraId="45E98AE0" w14:textId="4A39B252" w:rsidR="005C10B1" w:rsidRPr="00926224" w:rsidRDefault="008D113B" w:rsidP="009F317F">
            <w:r>
              <w:t>[GRANTOR]</w:t>
            </w:r>
          </w:p>
        </w:tc>
        <w:tc>
          <w:tcPr>
            <w:tcW w:w="900" w:type="dxa"/>
          </w:tcPr>
          <w:p w14:paraId="2B819768" w14:textId="77777777" w:rsidR="005C10B1" w:rsidRPr="00926224" w:rsidRDefault="005C10B1" w:rsidP="009F317F"/>
        </w:tc>
        <w:tc>
          <w:tcPr>
            <w:tcW w:w="4315" w:type="dxa"/>
            <w:tcBorders>
              <w:top w:val="single" w:sz="4" w:space="0" w:color="auto"/>
            </w:tcBorders>
          </w:tcPr>
          <w:p w14:paraId="259A3711" w14:textId="385A0E97" w:rsidR="005C10B1" w:rsidRPr="00926224" w:rsidRDefault="008D113B" w:rsidP="009F317F">
            <w:r>
              <w:t>[GRANTOR 2]</w:t>
            </w:r>
          </w:p>
        </w:tc>
      </w:tr>
      <w:tr w:rsidR="005C10B1" w:rsidRPr="00926224" w14:paraId="42CF979F" w14:textId="77777777" w:rsidTr="005C10B1">
        <w:tc>
          <w:tcPr>
            <w:tcW w:w="4135" w:type="dxa"/>
          </w:tcPr>
          <w:p w14:paraId="1EE79141" w14:textId="77777777" w:rsidR="005C10B1" w:rsidRPr="00926224" w:rsidRDefault="005C10B1" w:rsidP="009F317F"/>
        </w:tc>
        <w:tc>
          <w:tcPr>
            <w:tcW w:w="900" w:type="dxa"/>
          </w:tcPr>
          <w:p w14:paraId="34BC23C9" w14:textId="77777777" w:rsidR="005C10B1" w:rsidRPr="00926224" w:rsidRDefault="005C10B1" w:rsidP="009F317F"/>
        </w:tc>
        <w:tc>
          <w:tcPr>
            <w:tcW w:w="4315" w:type="dxa"/>
          </w:tcPr>
          <w:p w14:paraId="30B5A033" w14:textId="6AD2337B" w:rsidR="005C10B1" w:rsidRPr="00926224" w:rsidRDefault="005C10B1" w:rsidP="009F317F"/>
        </w:tc>
      </w:tr>
    </w:tbl>
    <w:p w14:paraId="2F06157F" w14:textId="4FE8545D" w:rsidR="00076C4B" w:rsidRPr="00926224" w:rsidRDefault="00076C4B" w:rsidP="009F317F"/>
    <w:p w14:paraId="1EFBEA64" w14:textId="77777777" w:rsidR="003E709E" w:rsidRPr="00926224" w:rsidRDefault="003E709E" w:rsidP="009F317F"/>
    <w:p w14:paraId="230F016B" w14:textId="67E041A0" w:rsidR="007A1186" w:rsidRPr="00926224" w:rsidRDefault="007A1186" w:rsidP="009F317F">
      <w:pPr>
        <w:pStyle w:val="EPArticleHeading"/>
      </w:pPr>
      <w:r>
        <w:t>COMMONWEALTH OF MASSACHUSETTS</w:t>
      </w:r>
    </w:p>
    <w:p w14:paraId="6EBC540D" w14:textId="0D690AF9" w:rsidR="009C27E6" w:rsidRPr="00926224" w:rsidRDefault="00CB42F1" w:rsidP="009F317F">
      <w:pPr>
        <w:jc w:val="center"/>
      </w:pPr>
      <w:r>
        <w:t>COUNTY OF __________________________</w:t>
      </w:r>
    </w:p>
    <w:p w14:paraId="2C3EF2FF" w14:textId="49F16DA2" w:rsidR="009D21CA" w:rsidRPr="00926224" w:rsidRDefault="009D21CA" w:rsidP="009F317F">
      <w:pPr>
        <w:autoSpaceDE w:val="0"/>
        <w:autoSpaceDN w:val="0"/>
        <w:adjustRightInd w:val="0"/>
      </w:pPr>
    </w:p>
    <w:p w14:paraId="152D5805" w14:textId="42E4B3D8" w:rsidR="007A1186" w:rsidRPr="00926224" w:rsidRDefault="007A1186" w:rsidP="009F317F">
      <w:pPr>
        <w:autoSpaceDE w:val="0"/>
        <w:autoSpaceDN w:val="0"/>
        <w:adjustRightInd w:val="0"/>
      </w:pPr>
      <w:r>
        <w:t xml:space="preserve">On __________________________, before me, the undersigned notary public, personally appeared [GRANTOR] and [GRANTOR 2], proved to me through satisfactory evidence of identification, </w:t>
      </w:r>
      <w:r>
        <w:rPr>
          <w:spacing w:val="-3"/>
        </w:rPr>
        <w:t>which was a government-issued photo identification, to be the persons whose names are signed on the preceding document and acknowledged to me that they</w:t>
      </w:r>
      <w:r>
        <w:t xml:space="preserve"> </w:t>
      </w:r>
      <w:r>
        <w:rPr>
          <w:spacing w:val="-3"/>
        </w:rPr>
        <w:t>signed it voluntarily for its stated purpose.</w:t>
      </w:r>
    </w:p>
    <w:p w14:paraId="0796757C" w14:textId="77777777" w:rsidR="007A1186" w:rsidRPr="00926224" w:rsidRDefault="007A1186" w:rsidP="009F317F">
      <w:pPr>
        <w:keepNext/>
        <w:tabs>
          <w:tab w:val="left" w:pos="-720"/>
        </w:tabs>
        <w:ind w:right="43"/>
        <w:rPr>
          <w:spacing w:val="-3"/>
        </w:rPr>
      </w:pPr>
      <w:r>
        <w:t>WITNESS my hand and notarial seal. </w:t>
      </w:r>
    </w:p>
    <w:p w14:paraId="3225DC55" w14:textId="77777777" w:rsidR="007A1186" w:rsidRPr="00926224" w:rsidRDefault="007A1186" w:rsidP="009F317F">
      <w:pPr>
        <w:spacing w:before="960"/>
      </w:pPr>
      <w:r>
        <w:tab/>
        <w:tab/>
        <w:tab/>
        <w:tab/>
        <w:tab/>
        <w:tab/>
        <w:t>______________________________________</w:t>
      </w:r>
    </w:p>
    <w:p w14:paraId="71826AE3" w14:textId="156CA8D7" w:rsidR="007A1186" w:rsidRPr="00926224" w:rsidRDefault="007A1186" w:rsidP="009F317F">
      <w:pPr>
        <w:ind w:left="4320"/>
        <w:jc w:val="left"/>
      </w:pPr>
      <w:r>
        <w:t>Notary Public</w:t>
      </w:r>
    </w:p>
    <w:p w14:paraId="3D03FB33" w14:textId="284CB7E4" w:rsidR="00096BF1" w:rsidRPr="009C50CF" w:rsidRDefault="00CB42F1" w:rsidP="009F317F">
      <w:pPr>
        <w:ind w:left="4320"/>
        <w:jc w:val="left"/>
      </w:pPr>
      <w:r>
        <w:t xml:space="preserve">My Commission Expires: </w:t>
      </w:r>
    </w:p>
    <w:p w14:paraId="60702AD5" w14:textId="77777777" w:rsidR="00180C37" w:rsidRPr="009C50CF" w:rsidRDefault="00180C37" w:rsidP="009F317F"/>
    <w:p w14:paraId="0FE9509F" w14:textId="77777777" w:rsidR="00444A1D" w:rsidRPr="009C50CF" w:rsidRDefault="00444A1D" w:rsidP="009F317F"/>
    <w:sectPr w:rsidR="00444A1D" w:rsidRPr="009C50CF" w:rsidSect="00D563DD">
      <w:headerReference w:type="default" r:id="rId9"/>
      <w:footerReference w:type="default" r:id="rId10"/>
      <w:footerReference w:type="first" r:id="rId11"/>
      <w:pgSz w:w="12240" w:h="15840" w:code="1"/>
      <w:pgMar w:top="1440" w:right="1080" w:bottom="1440" w:left="1080" w:header="720" w:footer="720" w:gutter="0"/>
      <w:paperSrc w:first="1" w:other="1"/>
      <w:pgNumType w:fmt="numberInDash"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16EF9" w14:textId="77777777" w:rsidR="00BA1A06" w:rsidRDefault="00BA1A06">
      <w:r>
        <w:separator/>
      </w:r>
    </w:p>
  </w:endnote>
  <w:endnote w:type="continuationSeparator" w:id="0">
    <w:p w14:paraId="171F8FBD" w14:textId="77777777" w:rsidR="00BA1A06" w:rsidRDefault="00BA1A06">
      <w:r>
        <w:continuationSeparator/>
      </w:r>
    </w:p>
  </w:endnote>
  <w:endnote w:type="continuationNotice" w:id="1">
    <w:p w14:paraId="3856A16F" w14:textId="77777777" w:rsidR="00BA1A06" w:rsidRDefault="00BA1A06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6F4E" w14:textId="7D9DE2AB" w:rsidR="00D563DD" w:rsidRPr="0063317C" w:rsidRDefault="00D563DD" w:rsidP="00F20D93">
    <w:pPr>
      <w:suppressAutoHyphens/>
      <w:rPr>
        <w:rStyle w:val="PageNumber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78F0" w14:textId="64ACE35B" w:rsidR="00C816C6" w:rsidRPr="00BD1A78" w:rsidRDefault="00BD1A78" w:rsidP="00BD1A78">
    <w:pPr>
      <w:pStyle w:val="TRTitle"/>
      <w:spacing w:before="240" w:after="240"/>
      <w:rPr>
        <w:b w:val="0"/>
        <w:bCs w:val="0"/>
        <w:sz w:val="22"/>
        <w:szCs w:val="22"/>
      </w:rPr>
    </w:pPr>
    <w:r w:rsidRPr="00BD1A78">
      <w:rPr>
        <w:b w:val="0"/>
        <w:bCs w:val="0"/>
        <w:sz w:val="22"/>
        <w:szCs w:val="22"/>
      </w:rPr>
      <w:t>PRACTITIONER'S ACTION STEPS TO IMPLEMENT A REVOCABLE TRUST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612C3" w14:textId="77777777" w:rsidR="00BA1A06" w:rsidRDefault="00BA1A06">
      <w:r>
        <w:separator/>
      </w:r>
    </w:p>
  </w:footnote>
  <w:footnote w:type="continuationSeparator" w:id="0">
    <w:p w14:paraId="4CF4188F" w14:textId="77777777" w:rsidR="00BA1A06" w:rsidRDefault="00BA1A06">
      <w:r>
        <w:continuationSeparator/>
      </w:r>
    </w:p>
  </w:footnote>
  <w:footnote w:type="continuationNotice" w:id="1">
    <w:p w14:paraId="1500CBA5" w14:textId="77777777" w:rsidR="00BA1A06" w:rsidRDefault="00BA1A06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177D" w14:textId="77777777" w:rsidR="00B250B4" w:rsidRDefault="00B250B4">
    <w:pPr>
      <w:pStyle w:val="Header"/>
      <w:jc w:val="center"/>
    </w:pPr>
  </w:p>
  <w:p w14:paraId="26B6ED8E" w14:textId="77777777" w:rsidR="00B250B4" w:rsidRDefault="00B250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5EF"/>
    <w:multiLevelType w:val="hybridMultilevel"/>
    <w:tmpl w:val="6396E556"/>
    <w:lvl w:ilvl="0" w:tplc="92180D8A">
      <w:start w:val="1"/>
      <w:numFmt w:val="lowerLetter"/>
      <w:pStyle w:val="TRArt4"/>
      <w:lvlText w:val="%1."/>
      <w:lvlJc w:val="left"/>
      <w:pPr>
        <w:ind w:left="2880" w:hanging="360"/>
      </w:pPr>
      <w:rPr>
        <w:rFonts w:cs="Times New Roman"/>
      </w:rPr>
    </w:lvl>
    <w:lvl w:ilvl="1" w:tplc="E7D6A93A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A5F64E30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EAD20E8C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8A266C2A">
      <w:start w:val="1"/>
      <w:numFmt w:val="lowerLetter"/>
      <w:lvlText w:val="%5."/>
      <w:lvlJc w:val="left"/>
      <w:pPr>
        <w:ind w:left="5760" w:hanging="360"/>
      </w:pPr>
      <w:rPr>
        <w:rFonts w:cs="Times New Roman"/>
      </w:rPr>
    </w:lvl>
    <w:lvl w:ilvl="5" w:tplc="FE0010FA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86C838C2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E0CC72CE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A58C608E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" w15:restartNumberingAfterBreak="0">
    <w:nsid w:val="03B7361F"/>
    <w:multiLevelType w:val="hybridMultilevel"/>
    <w:tmpl w:val="18246AE6"/>
    <w:lvl w:ilvl="0" w:tplc="6DF00550">
      <w:start w:val="1"/>
      <w:numFmt w:val="decimal"/>
      <w:pStyle w:val="TRAgr2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37835"/>
    <w:multiLevelType w:val="hybridMultilevel"/>
    <w:tmpl w:val="AA7CF6F8"/>
    <w:lvl w:ilvl="0" w:tplc="666CA2E2">
      <w:start w:val="1"/>
      <w:numFmt w:val="decimal"/>
      <w:pStyle w:val="TRLtrBodyNum"/>
      <w:lvlText w:val="%1."/>
      <w:lvlJc w:val="left"/>
      <w:pPr>
        <w:ind w:left="1440" w:hanging="360"/>
      </w:pPr>
      <w:rPr>
        <w:rFonts w:cs="Times New Roman"/>
      </w:rPr>
    </w:lvl>
    <w:lvl w:ilvl="1" w:tplc="50C2A46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AEE718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5644464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63C3C5C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67A9E7A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4FA4C680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9710D82E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B32BEF4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4A67701"/>
    <w:multiLevelType w:val="hybridMultilevel"/>
    <w:tmpl w:val="4CF0F918"/>
    <w:lvl w:ilvl="0" w:tplc="3E40A4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2B918" w:tentative="1">
      <w:start w:val="1"/>
      <w:numFmt w:val="lowerLetter"/>
      <w:lvlText w:val="%2."/>
      <w:lvlJc w:val="left"/>
      <w:pPr>
        <w:ind w:left="1800" w:hanging="360"/>
      </w:pPr>
    </w:lvl>
    <w:lvl w:ilvl="2" w:tplc="6EDC7A1A" w:tentative="1">
      <w:start w:val="1"/>
      <w:numFmt w:val="lowerRoman"/>
      <w:lvlText w:val="%3."/>
      <w:lvlJc w:val="right"/>
      <w:pPr>
        <w:ind w:left="2520" w:hanging="180"/>
      </w:pPr>
    </w:lvl>
    <w:lvl w:ilvl="3" w:tplc="AC0A704E" w:tentative="1">
      <w:start w:val="1"/>
      <w:numFmt w:val="decimal"/>
      <w:lvlText w:val="%4."/>
      <w:lvlJc w:val="left"/>
      <w:pPr>
        <w:ind w:left="3240" w:hanging="360"/>
      </w:pPr>
    </w:lvl>
    <w:lvl w:ilvl="4" w:tplc="CD92F01C" w:tentative="1">
      <w:start w:val="1"/>
      <w:numFmt w:val="lowerLetter"/>
      <w:lvlText w:val="%5."/>
      <w:lvlJc w:val="left"/>
      <w:pPr>
        <w:ind w:left="3960" w:hanging="360"/>
      </w:pPr>
    </w:lvl>
    <w:lvl w:ilvl="5" w:tplc="1366A6B8" w:tentative="1">
      <w:start w:val="1"/>
      <w:numFmt w:val="lowerRoman"/>
      <w:lvlText w:val="%6."/>
      <w:lvlJc w:val="right"/>
      <w:pPr>
        <w:ind w:left="4680" w:hanging="180"/>
      </w:pPr>
    </w:lvl>
    <w:lvl w:ilvl="6" w:tplc="4E8812E0" w:tentative="1">
      <w:start w:val="1"/>
      <w:numFmt w:val="decimal"/>
      <w:lvlText w:val="%7."/>
      <w:lvlJc w:val="left"/>
      <w:pPr>
        <w:ind w:left="5400" w:hanging="360"/>
      </w:pPr>
    </w:lvl>
    <w:lvl w:ilvl="7" w:tplc="86726B7C" w:tentative="1">
      <w:start w:val="1"/>
      <w:numFmt w:val="lowerLetter"/>
      <w:lvlText w:val="%8."/>
      <w:lvlJc w:val="left"/>
      <w:pPr>
        <w:ind w:left="6120" w:hanging="360"/>
      </w:pPr>
    </w:lvl>
    <w:lvl w:ilvl="8" w:tplc="F12A7D4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E359AF"/>
    <w:multiLevelType w:val="hybridMultilevel"/>
    <w:tmpl w:val="96CEE8AE"/>
    <w:lvl w:ilvl="0" w:tplc="3E40A42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939B2"/>
    <w:multiLevelType w:val="hybridMultilevel"/>
    <w:tmpl w:val="55F28034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D3699"/>
    <w:multiLevelType w:val="hybridMultilevel"/>
    <w:tmpl w:val="AB94F2B2"/>
    <w:lvl w:ilvl="0" w:tplc="47B8DFCA">
      <w:start w:val="1"/>
      <w:numFmt w:val="lowerLetter"/>
      <w:pStyle w:val="TRLtrList1"/>
      <w:lvlText w:val="%1."/>
      <w:lvlJc w:val="left"/>
      <w:pPr>
        <w:ind w:left="2520" w:hanging="360"/>
      </w:pPr>
      <w:rPr>
        <w:rFonts w:cs="Times New Roman"/>
      </w:rPr>
    </w:lvl>
    <w:lvl w:ilvl="1" w:tplc="F5CC4348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B49667F8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84B548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BE4A29C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BEFAFE5E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1E726CC2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DE44761C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B4F238BE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7" w15:restartNumberingAfterBreak="0">
    <w:nsid w:val="0C0B3F9D"/>
    <w:multiLevelType w:val="hybridMultilevel"/>
    <w:tmpl w:val="EE9691CE"/>
    <w:lvl w:ilvl="0" w:tplc="17404F18">
      <w:start w:val="1"/>
      <w:numFmt w:val="decimal"/>
      <w:pStyle w:val="CT1"/>
      <w:lvlText w:val="%1."/>
      <w:lvlJc w:val="left"/>
      <w:pPr>
        <w:ind w:left="720" w:hanging="360"/>
      </w:pPr>
      <w:rPr>
        <w:rFonts w:cs="Times New Roman"/>
      </w:rPr>
    </w:lvl>
    <w:lvl w:ilvl="1" w:tplc="B3AE95C4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940C9A6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69A0A68E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A621F2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C1E87A68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56F8D4E4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B44C5E4E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06EB142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0037B84"/>
    <w:multiLevelType w:val="multilevel"/>
    <w:tmpl w:val="DC1E030A"/>
    <w:lvl w:ilvl="0">
      <w:start w:val="1"/>
      <w:numFmt w:val="upperRoman"/>
      <w:pStyle w:val="APPArt1"/>
      <w:lvlText w:val="%1."/>
      <w:lvlJc w:val="center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1">
      <w:start w:val="1"/>
      <w:numFmt w:val="upperLetter"/>
      <w:pStyle w:val="APPArt2"/>
      <w:lvlText w:val="%2."/>
      <w:lvlJc w:val="left"/>
      <w:pPr>
        <w:tabs>
          <w:tab w:val="num" w:pos="1440"/>
        </w:tabs>
        <w:ind w:left="0" w:firstLine="720"/>
      </w:pPr>
      <w:rPr>
        <w:rFonts w:cs="Times New Roman" w:hint="default"/>
        <w:b/>
        <w:i w:val="0"/>
      </w:rPr>
    </w:lvl>
    <w:lvl w:ilvl="2">
      <w:start w:val="1"/>
      <w:numFmt w:val="decimal"/>
      <w:pStyle w:val="APPArt3"/>
      <w:lvlText w:val="%3."/>
      <w:lvlJc w:val="left"/>
      <w:pPr>
        <w:tabs>
          <w:tab w:val="num" w:pos="2160"/>
        </w:tabs>
        <w:ind w:left="0" w:firstLine="1440"/>
      </w:pPr>
      <w:rPr>
        <w:rFonts w:cs="Times New Roman" w:hint="default"/>
        <w:b/>
        <w:i w:val="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0" w:firstLine="2160"/>
      </w:pPr>
      <w:rPr>
        <w:rFonts w:cs="Times New Roman" w:hint="default"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2880" w:firstLine="0"/>
      </w:pPr>
      <w:rPr>
        <w:rFonts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3600" w:firstLine="0"/>
      </w:pPr>
      <w:rPr>
        <w:rFonts w:cs="Times New Roman"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 w:hint="default"/>
      </w:rPr>
    </w:lvl>
  </w:abstractNum>
  <w:abstractNum w:abstractNumId="9" w15:restartNumberingAfterBreak="0">
    <w:nsid w:val="16B9720E"/>
    <w:multiLevelType w:val="multilevel"/>
    <w:tmpl w:val="A8C0504C"/>
    <w:lvl w:ilvl="0">
      <w:start w:val="1"/>
      <w:numFmt w:val="decimal"/>
      <w:pStyle w:val="TRAgr1"/>
      <w:lvlText w:val="%1.1"/>
      <w:lvlJc w:val="left"/>
      <w:pPr>
        <w:tabs>
          <w:tab w:val="num" w:pos="360"/>
        </w:tabs>
        <w:ind w:left="0" w:firstLine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720"/>
        </w:tabs>
        <w:ind w:left="0" w:firstLine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21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tabs>
          <w:tab w:val="num" w:pos="864"/>
        </w:tabs>
        <w:ind w:left="3600" w:hanging="720"/>
      </w:pPr>
      <w:rPr>
        <w:rFonts w:ascii="Times New Roman" w:hAnsi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0" w15:restartNumberingAfterBreak="0">
    <w:nsid w:val="1A3A5AD8"/>
    <w:multiLevelType w:val="hybridMultilevel"/>
    <w:tmpl w:val="E8AE1978"/>
    <w:lvl w:ilvl="0" w:tplc="B5C4AA46">
      <w:start w:val="1"/>
      <w:numFmt w:val="decimal"/>
      <w:pStyle w:val="TRAgr4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95F61"/>
    <w:multiLevelType w:val="hybridMultilevel"/>
    <w:tmpl w:val="5BBA7DCE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7050E"/>
    <w:multiLevelType w:val="hybridMultilevel"/>
    <w:tmpl w:val="72A0ED8C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C6DE9"/>
    <w:multiLevelType w:val="hybridMultilevel"/>
    <w:tmpl w:val="28549222"/>
    <w:lvl w:ilvl="0" w:tplc="8DF229B8">
      <w:start w:val="1"/>
      <w:numFmt w:val="bullet"/>
      <w:pStyle w:val="TRMem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96D80"/>
    <w:multiLevelType w:val="hybridMultilevel"/>
    <w:tmpl w:val="7B8AF884"/>
    <w:lvl w:ilvl="0" w:tplc="99A03EA4">
      <w:start w:val="1"/>
      <w:numFmt w:val="bullet"/>
      <w:pStyle w:val="TRListNoNum"/>
      <w:lvlText w:val=""/>
      <w:lvlJc w:val="left"/>
      <w:pPr>
        <w:ind w:left="2880" w:hanging="360"/>
      </w:pPr>
      <w:rPr>
        <w:rFonts w:ascii="Times New Roman" w:hAnsi="Times New Roman" w:hint="default"/>
      </w:rPr>
    </w:lvl>
    <w:lvl w:ilvl="1" w:tplc="6F44D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8B5E1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5084BB8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/>
      </w:rPr>
    </w:lvl>
    <w:lvl w:ilvl="4" w:tplc="3C087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353A6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CE647566">
      <w:start w:val="1"/>
      <w:numFmt w:val="bullet"/>
      <w:lvlText w:val=""/>
      <w:lvlJc w:val="left"/>
      <w:pPr>
        <w:ind w:left="7200" w:hanging="360"/>
      </w:pPr>
      <w:rPr>
        <w:rFonts w:ascii="Times New Roman" w:hAnsi="Times New Roman" w:hint="default"/>
      </w:rPr>
    </w:lvl>
    <w:lvl w:ilvl="7" w:tplc="33440CE8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8C38CA04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FF335AA"/>
    <w:multiLevelType w:val="hybridMultilevel"/>
    <w:tmpl w:val="AAD4F20C"/>
    <w:lvl w:ilvl="0" w:tplc="7506CEE4">
      <w:start w:val="1"/>
      <w:numFmt w:val="decimal"/>
      <w:pStyle w:val="TRListNum"/>
      <w:lvlText w:val="%1."/>
      <w:lvlJc w:val="left"/>
      <w:pPr>
        <w:ind w:left="1800" w:hanging="360"/>
      </w:pPr>
      <w:rPr>
        <w:rFonts w:cs="Times New Roman"/>
      </w:rPr>
    </w:lvl>
    <w:lvl w:ilvl="1" w:tplc="922C40CE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7062FF80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7F60FE52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30408F48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2896574E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A058E842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C152F5F6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91307340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6" w15:restartNumberingAfterBreak="0">
    <w:nsid w:val="33422844"/>
    <w:multiLevelType w:val="multilevel"/>
    <w:tmpl w:val="E896616A"/>
    <w:lvl w:ilvl="0">
      <w:start w:val="1"/>
      <w:numFmt w:val="cardinalText"/>
      <w:pStyle w:val="TRArt1"/>
      <w:suff w:val="space"/>
      <w:lvlText w:val="ARTICLE %1"/>
      <w:lvlJc w:val="left"/>
      <w:pPr>
        <w:ind w:left="0" w:firstLine="0"/>
      </w:pPr>
      <w:rPr>
        <w:rFonts w:cs="Times New Roman" w:hint="default"/>
        <w:caps/>
        <w:sz w:val="24"/>
      </w:rPr>
    </w:lvl>
    <w:lvl w:ilvl="1">
      <w:start w:val="1"/>
      <w:numFmt w:val="decimalZero"/>
      <w:pStyle w:val="TRArt2"/>
      <w:isLgl/>
      <w:lvlText w:val="Section %1.%2"/>
      <w:lvlJc w:val="left"/>
      <w:pPr>
        <w:tabs>
          <w:tab w:val="num" w:pos="720"/>
        </w:tabs>
        <w:ind w:left="0" w:firstLine="0"/>
      </w:pPr>
      <w:rPr>
        <w:rFonts w:ascii="Times New Roman Bold" w:hAnsi="Times New Roman Bold" w:cs="Times New Roman" w:hint="default"/>
        <w:b/>
        <w:bCs/>
        <w:i w:val="0"/>
        <w:sz w:val="24"/>
      </w:rPr>
    </w:lvl>
    <w:lvl w:ilvl="2">
      <w:start w:val="1"/>
      <w:numFmt w:val="lowerLetter"/>
      <w:pStyle w:val="TRArt3"/>
      <w:lvlText w:val="(%3)"/>
      <w:lvlJc w:val="left"/>
      <w:pPr>
        <w:tabs>
          <w:tab w:val="num" w:pos="2160"/>
        </w:tabs>
        <w:ind w:left="720" w:hanging="432"/>
      </w:pPr>
      <w:rPr>
        <w:rFonts w:ascii="Times New Roman" w:hAnsi="Times New Roman" w:cs="Times New Roman" w:hint="default"/>
        <w:b w:val="0"/>
        <w:i w:val="0"/>
        <w:caps w:val="0"/>
        <w:vanish w:val="0"/>
        <w:sz w:val="24"/>
      </w:rPr>
    </w:lvl>
    <w:lvl w:ilvl="3">
      <w:start w:val="1"/>
      <w:numFmt w:val="lowerRoman"/>
      <w:pStyle w:val="TRArt3B"/>
      <w:lvlText w:val="(%4)"/>
      <w:lvlJc w:val="left"/>
      <w:pPr>
        <w:tabs>
          <w:tab w:val="num" w:pos="2160"/>
        </w:tabs>
        <w:ind w:left="1080" w:hanging="36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pStyle w:val="TRArt4B"/>
      <w:lvlText w:val="%1.%2.%4.%5"/>
      <w:lvlJc w:val="left"/>
      <w:pPr>
        <w:tabs>
          <w:tab w:val="num" w:pos="3600"/>
        </w:tabs>
        <w:ind w:left="0" w:firstLine="2160"/>
      </w:pPr>
      <w:rPr>
        <w:rFonts w:cs="Times New Roman" w:hint="default"/>
      </w:rPr>
    </w:lvl>
    <w:lvl w:ilvl="5">
      <w:start w:val="1"/>
      <w:numFmt w:val="decimal"/>
      <w:pStyle w:val="TRArt5B"/>
      <w:lvlText w:val="%1.%2.%4.%5.%6"/>
      <w:lvlJc w:val="left"/>
      <w:pPr>
        <w:tabs>
          <w:tab w:val="num" w:pos="2160"/>
        </w:tabs>
        <w:ind w:left="0" w:firstLine="2880"/>
      </w:pPr>
      <w:rPr>
        <w:rFonts w:cs="Times New Roman"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2736"/>
        </w:tabs>
        <w:ind w:left="2736" w:hanging="288"/>
      </w:pPr>
      <w:rPr>
        <w:rFonts w:cs="Times New Roman"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2880"/>
        </w:tabs>
        <w:ind w:left="2880" w:hanging="432"/>
      </w:pPr>
      <w:rPr>
        <w:rFonts w:cs="Times New Roman"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024"/>
        </w:tabs>
        <w:ind w:left="3024" w:hanging="144"/>
      </w:pPr>
      <w:rPr>
        <w:rFonts w:cs="Times New Roman" w:hint="default"/>
      </w:rPr>
    </w:lvl>
  </w:abstractNum>
  <w:abstractNum w:abstractNumId="17" w15:restartNumberingAfterBreak="0">
    <w:nsid w:val="33CC4551"/>
    <w:multiLevelType w:val="hybridMultilevel"/>
    <w:tmpl w:val="FC12DA06"/>
    <w:lvl w:ilvl="0" w:tplc="F4A2A13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C6F0F"/>
    <w:multiLevelType w:val="multilevel"/>
    <w:tmpl w:val="A732D416"/>
    <w:styleLink w:val="TRList"/>
    <w:lvl w:ilvl="0">
      <w:start w:val="1"/>
      <w:numFmt w:val="decimal"/>
      <w:suff w:val="nothing"/>
      <w:lvlText w:val="ARTICLE %1"/>
      <w:lvlJc w:val="left"/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210"/>
        </w:tabs>
        <w:ind w:left="547"/>
      </w:pPr>
      <w:rPr>
        <w:rFonts w:cs="Times New Roman" w:hint="default"/>
      </w:rPr>
    </w:lvl>
    <w:lvl w:ilvl="2">
      <w:start w:val="1"/>
      <w:numFmt w:val="upperLetter"/>
      <w:lvlText w:val="%3."/>
      <w:lvlJc w:val="left"/>
      <w:pPr>
        <w:tabs>
          <w:tab w:val="num" w:pos="1685"/>
        </w:tabs>
        <w:ind w:left="121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131"/>
        </w:tabs>
        <w:ind w:left="1685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2549"/>
        </w:tabs>
        <w:ind w:left="2131"/>
      </w:pPr>
      <w:rPr>
        <w:rFonts w:cs="Times New Roman"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 w:hint="default"/>
      </w:rPr>
    </w:lvl>
  </w:abstractNum>
  <w:abstractNum w:abstractNumId="19" w15:restartNumberingAfterBreak="0">
    <w:nsid w:val="399A7EE9"/>
    <w:multiLevelType w:val="hybridMultilevel"/>
    <w:tmpl w:val="F8A2F39A"/>
    <w:lvl w:ilvl="0" w:tplc="EFA0709E">
      <w:start w:val="1"/>
      <w:numFmt w:val="bullet"/>
      <w:pStyle w:val="TRLtrBodyBullet"/>
      <w:lvlText w:val=""/>
      <w:lvlJc w:val="left"/>
      <w:pPr>
        <w:ind w:left="720" w:hanging="360"/>
      </w:pPr>
      <w:rPr>
        <w:rFonts w:ascii="Times New Roman" w:hAnsi="Times New Roman" w:hint="default"/>
      </w:rPr>
    </w:lvl>
    <w:lvl w:ilvl="1" w:tplc="C3D07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41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CC51E">
      <w:start w:val="1"/>
      <w:numFmt w:val="bullet"/>
      <w:lvlText w:val=""/>
      <w:lvlJc w:val="left"/>
      <w:pPr>
        <w:ind w:left="2880" w:hanging="360"/>
      </w:pPr>
      <w:rPr>
        <w:rFonts w:ascii="Times New Roman" w:hAnsi="Times New Roman" w:hint="default"/>
      </w:rPr>
    </w:lvl>
    <w:lvl w:ilvl="4" w:tplc="98E8A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CA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2AAC4">
      <w:start w:val="1"/>
      <w:numFmt w:val="bullet"/>
      <w:lvlText w:val=""/>
      <w:lvlJc w:val="left"/>
      <w:pPr>
        <w:ind w:left="5040" w:hanging="360"/>
      </w:pPr>
      <w:rPr>
        <w:rFonts w:ascii="Times New Roman" w:hAnsi="Times New Roman" w:hint="default"/>
      </w:rPr>
    </w:lvl>
    <w:lvl w:ilvl="7" w:tplc="B948B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5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70C09"/>
    <w:multiLevelType w:val="hybridMultilevel"/>
    <w:tmpl w:val="6806432C"/>
    <w:lvl w:ilvl="0" w:tplc="3CE0E194">
      <w:start w:val="1"/>
      <w:numFmt w:val="decimal"/>
      <w:pStyle w:val="TRAgr3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C49AE"/>
    <w:multiLevelType w:val="hybridMultilevel"/>
    <w:tmpl w:val="11EAC20E"/>
    <w:lvl w:ilvl="0" w:tplc="6340F7C2">
      <w:start w:val="1"/>
      <w:numFmt w:val="bullet"/>
      <w:pStyle w:val="ELPBox2"/>
      <w:lvlText w:val=""/>
      <w:lvlJc w:val="left"/>
      <w:pPr>
        <w:tabs>
          <w:tab w:val="num" w:pos="360"/>
        </w:tabs>
        <w:ind w:left="720" w:hanging="360"/>
      </w:pPr>
      <w:rPr>
        <w:rFonts w:ascii="Wingdings" w:hAnsi="Wingdings" w:hint="default"/>
      </w:rPr>
    </w:lvl>
    <w:lvl w:ilvl="1" w:tplc="84D8BAE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95F2ECF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404163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089A4B9E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8438D9C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0C0B25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5B14657A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82CEA2DA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0E6EEE"/>
    <w:multiLevelType w:val="hybridMultilevel"/>
    <w:tmpl w:val="D53E3A16"/>
    <w:lvl w:ilvl="0" w:tplc="9306FADC">
      <w:start w:val="1"/>
      <w:numFmt w:val="bullet"/>
      <w:pStyle w:val="ELPDot1"/>
      <w:lvlText w:val=""/>
      <w:lvlJc w:val="left"/>
      <w:pPr>
        <w:tabs>
          <w:tab w:val="num" w:pos="720"/>
        </w:tabs>
        <w:ind w:left="1440" w:hanging="720"/>
      </w:pPr>
      <w:rPr>
        <w:rFonts w:ascii="Wingdings" w:hAnsi="Wingdings" w:hint="default"/>
      </w:rPr>
    </w:lvl>
    <w:lvl w:ilvl="1" w:tplc="4D2AA8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6B425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4051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0E57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2DE7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40FD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6A07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10027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82E9E"/>
    <w:multiLevelType w:val="hybridMultilevel"/>
    <w:tmpl w:val="0952CEC2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2274E"/>
    <w:multiLevelType w:val="multilevel"/>
    <w:tmpl w:val="436CDF98"/>
    <w:lvl w:ilvl="0">
      <w:start w:val="1"/>
      <w:numFmt w:val="upperRoman"/>
      <w:pStyle w:val="TRArt1Left"/>
      <w:lvlText w:val="%1.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lowerRoman"/>
      <w:lvlText w:val="%5."/>
      <w:lvlJc w:val="left"/>
      <w:pPr>
        <w:ind w:left="3600" w:hanging="72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cs="Times New Roman" w:hint="default"/>
      </w:rPr>
    </w:lvl>
  </w:abstractNum>
  <w:abstractNum w:abstractNumId="25" w15:restartNumberingAfterBreak="0">
    <w:nsid w:val="4A752EE6"/>
    <w:multiLevelType w:val="hybridMultilevel"/>
    <w:tmpl w:val="CB8C4D26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2B2334"/>
    <w:multiLevelType w:val="multilevel"/>
    <w:tmpl w:val="608C61A4"/>
    <w:lvl w:ilvl="0">
      <w:start w:val="1"/>
      <w:numFmt w:val="decimal"/>
      <w:pStyle w:val="ELPHdrLevel1"/>
      <w:lvlText w:val="SECTION %1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  <w:bCs/>
        <w:i w:val="0"/>
        <w:iCs w:val="0"/>
      </w:rPr>
    </w:lvl>
    <w:lvl w:ilvl="1">
      <w:start w:val="1"/>
      <w:numFmt w:val="decimal"/>
      <w:pStyle w:val="ELPHdrLevel2"/>
      <w:lvlText w:val="%1.%2."/>
      <w:lvlJc w:val="right"/>
      <w:pPr>
        <w:tabs>
          <w:tab w:val="num" w:pos="144"/>
        </w:tabs>
        <w:ind w:left="1440" w:hanging="144"/>
      </w:pPr>
      <w:rPr>
        <w:rFonts w:cs="Times New Roman" w:hint="default"/>
      </w:rPr>
    </w:lvl>
    <w:lvl w:ilvl="2">
      <w:start w:val="1"/>
      <w:numFmt w:val="decimal"/>
      <w:pStyle w:val="ELPHdrLevel3"/>
      <w:lvlText w:val="%1.%2.%3."/>
      <w:lvlJc w:val="right"/>
      <w:pPr>
        <w:tabs>
          <w:tab w:val="num" w:pos="144"/>
        </w:tabs>
        <w:ind w:left="2520" w:hanging="144"/>
      </w:pPr>
      <w:rPr>
        <w:rFonts w:cs="Times New Roman" w:hint="default"/>
      </w:rPr>
    </w:lvl>
    <w:lvl w:ilvl="3">
      <w:start w:val="1"/>
      <w:numFmt w:val="decimal"/>
      <w:pStyle w:val="ELPBodyLevel3B"/>
      <w:lvlText w:val="%4%1.%2.%3."/>
      <w:lvlJc w:val="right"/>
      <w:pPr>
        <w:tabs>
          <w:tab w:val="num" w:pos="144"/>
        </w:tabs>
        <w:ind w:left="2520" w:hanging="144"/>
      </w:pPr>
      <w:rPr>
        <w:rFonts w:cs="Times New Roman" w:hint="default"/>
      </w:rPr>
    </w:lvl>
    <w:lvl w:ilvl="4">
      <w:start w:val="1"/>
      <w:numFmt w:val="bullet"/>
      <w:pStyle w:val="ELPDot2"/>
      <w:lvlText w:val=""/>
      <w:lvlJc w:val="left"/>
      <w:pPr>
        <w:tabs>
          <w:tab w:val="num" w:pos="720"/>
        </w:tabs>
        <w:ind w:left="2160" w:hanging="720"/>
      </w:pPr>
      <w:rPr>
        <w:rFonts w:ascii="Wingdings" w:hAnsi="Wingdings" w:hint="default"/>
      </w:rPr>
    </w:lvl>
    <w:lvl w:ilvl="5">
      <w:start w:val="1"/>
      <w:numFmt w:val="bullet"/>
      <w:pStyle w:val="ELPBullet1"/>
      <w:lvlText w:val=""/>
      <w:lvlJc w:val="left"/>
      <w:pPr>
        <w:tabs>
          <w:tab w:val="num" w:pos="720"/>
        </w:tabs>
        <w:ind w:left="1440" w:hanging="720"/>
      </w:pPr>
      <w:rPr>
        <w:rFonts w:ascii="Wingdings" w:hAnsi="Wingdings" w:hint="default"/>
      </w:rPr>
    </w:lvl>
    <w:lvl w:ilvl="6">
      <w:start w:val="1"/>
      <w:numFmt w:val="bullet"/>
      <w:pStyle w:val="ELPBullet2"/>
      <w:lvlText w:val=""/>
      <w:lvlJc w:val="left"/>
      <w:pPr>
        <w:tabs>
          <w:tab w:val="num" w:pos="720"/>
        </w:tabs>
        <w:ind w:left="2160" w:hanging="720"/>
      </w:pPr>
      <w:rPr>
        <w:rFonts w:ascii="Wingdings" w:hAnsi="Wingdings" w:hint="default"/>
      </w:rPr>
    </w:lvl>
    <w:lvl w:ilvl="7">
      <w:start w:val="1"/>
      <w:numFmt w:val="bullet"/>
      <w:pStyle w:val="ELPBullet3"/>
      <w:lvlText w:val=""/>
      <w:lvlJc w:val="left"/>
      <w:pPr>
        <w:tabs>
          <w:tab w:val="num" w:pos="720"/>
        </w:tabs>
        <w:ind w:left="3240" w:hanging="720"/>
      </w:pPr>
      <w:rPr>
        <w:rFonts w:ascii="Wingdings" w:hAnsi="Wingdings" w:hint="default"/>
      </w:rPr>
    </w:lvl>
    <w:lvl w:ilvl="8">
      <w:start w:val="1"/>
      <w:numFmt w:val="bullet"/>
      <w:pStyle w:val="ELPDot3"/>
      <w:lvlText w:val=""/>
      <w:lvlJc w:val="left"/>
      <w:pPr>
        <w:tabs>
          <w:tab w:val="num" w:pos="720"/>
        </w:tabs>
        <w:ind w:left="3240" w:hanging="720"/>
      </w:pPr>
      <w:rPr>
        <w:rFonts w:ascii="Wingdings" w:hAnsi="Wingdings" w:hint="default"/>
      </w:rPr>
    </w:lvl>
  </w:abstractNum>
  <w:abstractNum w:abstractNumId="27" w15:restartNumberingAfterBreak="0">
    <w:nsid w:val="55F00D72"/>
    <w:multiLevelType w:val="hybridMultilevel"/>
    <w:tmpl w:val="E8885908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F7BD1"/>
    <w:multiLevelType w:val="hybridMultilevel"/>
    <w:tmpl w:val="9E42C770"/>
    <w:lvl w:ilvl="0" w:tplc="BE2AEA18">
      <w:start w:val="1"/>
      <w:numFmt w:val="bullet"/>
      <w:pStyle w:val="ELPBox3"/>
      <w:lvlText w:val=""/>
      <w:lvlJc w:val="left"/>
      <w:pPr>
        <w:tabs>
          <w:tab w:val="num" w:pos="360"/>
        </w:tabs>
        <w:ind w:left="1080" w:hanging="360"/>
      </w:pPr>
      <w:rPr>
        <w:rFonts w:ascii="Wingdings" w:hAnsi="Wingdings" w:hint="default"/>
      </w:rPr>
    </w:lvl>
    <w:lvl w:ilvl="1" w:tplc="1A6ADD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8AA46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C39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C652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C3C72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C688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F291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23EDC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F05AD"/>
    <w:multiLevelType w:val="hybridMultilevel"/>
    <w:tmpl w:val="9258B6BA"/>
    <w:lvl w:ilvl="0" w:tplc="2A4AB4E2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946B9"/>
    <w:multiLevelType w:val="hybridMultilevel"/>
    <w:tmpl w:val="50984F2A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FA2861"/>
    <w:multiLevelType w:val="hybridMultilevel"/>
    <w:tmpl w:val="38A8EC04"/>
    <w:lvl w:ilvl="0" w:tplc="EC844AD2">
      <w:start w:val="1"/>
      <w:numFmt w:val="bullet"/>
      <w:pStyle w:val="ELPBox1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15E5D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7E7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FA02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A4A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08AB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0C05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B655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660F7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83178"/>
    <w:multiLevelType w:val="hybridMultilevel"/>
    <w:tmpl w:val="47F62B0A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A94B0F"/>
    <w:multiLevelType w:val="hybridMultilevel"/>
    <w:tmpl w:val="6AAA69D4"/>
    <w:lvl w:ilvl="0" w:tplc="A63E2F00">
      <w:start w:val="1"/>
      <w:numFmt w:val="decimal"/>
      <w:pStyle w:val="DFParaTitle2Form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A9045F"/>
    <w:multiLevelType w:val="hybridMultilevel"/>
    <w:tmpl w:val="4B2669A4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82C4A"/>
    <w:multiLevelType w:val="hybridMultilevel"/>
    <w:tmpl w:val="A4863764"/>
    <w:lvl w:ilvl="0" w:tplc="DF4263B6">
      <w:start w:val="1"/>
      <w:numFmt w:val="decimal"/>
      <w:pStyle w:val="DFParaTitle1Form"/>
      <w:lvlText w:val="%1.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0268A2"/>
    <w:multiLevelType w:val="hybridMultilevel"/>
    <w:tmpl w:val="822C74D6"/>
    <w:lvl w:ilvl="0" w:tplc="E0165F88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D03A91"/>
    <w:multiLevelType w:val="hybridMultilevel"/>
    <w:tmpl w:val="A61C15B0"/>
    <w:lvl w:ilvl="0" w:tplc="D89A090E">
      <w:start w:val="1"/>
      <w:numFmt w:val="decimal"/>
      <w:pStyle w:val="TRLtrList"/>
      <w:lvlText w:val="%1."/>
      <w:lvlJc w:val="left"/>
      <w:pPr>
        <w:ind w:left="1440" w:hanging="360"/>
      </w:pPr>
      <w:rPr>
        <w:rFonts w:cs="Times New Roman"/>
      </w:rPr>
    </w:lvl>
    <w:lvl w:ilvl="1" w:tplc="98AC8FF0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D483F4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5D264A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C527ED0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839C6988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E52200C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DB88B12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9F24D670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8" w15:restartNumberingAfterBreak="0">
    <w:nsid w:val="7734665B"/>
    <w:multiLevelType w:val="hybridMultilevel"/>
    <w:tmpl w:val="644E8D4A"/>
    <w:lvl w:ilvl="0" w:tplc="49E8AC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2281E"/>
    <w:multiLevelType w:val="hybridMultilevel"/>
    <w:tmpl w:val="82EE8A0E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A005E9"/>
    <w:multiLevelType w:val="hybridMultilevel"/>
    <w:tmpl w:val="C2442452"/>
    <w:lvl w:ilvl="0" w:tplc="3B22E53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DC0127"/>
    <w:multiLevelType w:val="hybridMultilevel"/>
    <w:tmpl w:val="4B2669A4"/>
    <w:lvl w:ilvl="0" w:tplc="FFFFFFFF">
      <w:start w:val="1"/>
      <w:numFmt w:val="upperLetter"/>
      <w:lvlText w:val="%1."/>
      <w:lvlJc w:val="left"/>
      <w:pPr>
        <w:tabs>
          <w:tab w:val="num" w:pos="1080"/>
        </w:tabs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025324">
    <w:abstractNumId w:val="13"/>
  </w:num>
  <w:num w:numId="2" w16cid:durableId="149136954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3931911">
    <w:abstractNumId w:val="31"/>
  </w:num>
  <w:num w:numId="4" w16cid:durableId="610935031">
    <w:abstractNumId w:val="21"/>
  </w:num>
  <w:num w:numId="5" w16cid:durableId="2047826381">
    <w:abstractNumId w:val="28"/>
  </w:num>
  <w:num w:numId="6" w16cid:durableId="1573929274">
    <w:abstractNumId w:val="26"/>
  </w:num>
  <w:num w:numId="7" w16cid:durableId="1427767491">
    <w:abstractNumId w:val="22"/>
  </w:num>
  <w:num w:numId="8" w16cid:durableId="1766878937">
    <w:abstractNumId w:val="24"/>
  </w:num>
  <w:num w:numId="9" w16cid:durableId="1284073169">
    <w:abstractNumId w:val="14"/>
  </w:num>
  <w:num w:numId="10" w16cid:durableId="746462622">
    <w:abstractNumId w:val="15"/>
  </w:num>
  <w:num w:numId="11" w16cid:durableId="571741610">
    <w:abstractNumId w:val="19"/>
  </w:num>
  <w:num w:numId="12" w16cid:durableId="486090055">
    <w:abstractNumId w:val="2"/>
  </w:num>
  <w:num w:numId="13" w16cid:durableId="142083778">
    <w:abstractNumId w:val="37"/>
  </w:num>
  <w:num w:numId="14" w16cid:durableId="107092943">
    <w:abstractNumId w:val="6"/>
  </w:num>
  <w:num w:numId="15" w16cid:durableId="1912544685">
    <w:abstractNumId w:val="0"/>
  </w:num>
  <w:num w:numId="16" w16cid:durableId="1415396521">
    <w:abstractNumId w:val="18"/>
  </w:num>
  <w:num w:numId="17" w16cid:durableId="656690836">
    <w:abstractNumId w:val="9"/>
  </w:num>
  <w:num w:numId="18" w16cid:durableId="1247956002">
    <w:abstractNumId w:val="10"/>
  </w:num>
  <w:num w:numId="19" w16cid:durableId="832336815">
    <w:abstractNumId w:val="1"/>
  </w:num>
  <w:num w:numId="20" w16cid:durableId="282617531">
    <w:abstractNumId w:val="20"/>
  </w:num>
  <w:num w:numId="21" w16cid:durableId="1617910209">
    <w:abstractNumId w:val="35"/>
  </w:num>
  <w:num w:numId="22" w16cid:durableId="411120787">
    <w:abstractNumId w:val="33"/>
  </w:num>
  <w:num w:numId="23" w16cid:durableId="479619365">
    <w:abstractNumId w:val="8"/>
  </w:num>
  <w:num w:numId="24" w16cid:durableId="756368924">
    <w:abstractNumId w:val="16"/>
  </w:num>
  <w:num w:numId="25" w16cid:durableId="1124545001">
    <w:abstractNumId w:val="3"/>
  </w:num>
  <w:num w:numId="26" w16cid:durableId="13345267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73339912">
    <w:abstractNumId w:val="4"/>
  </w:num>
  <w:num w:numId="28" w16cid:durableId="2021001971">
    <w:abstractNumId w:val="17"/>
  </w:num>
  <w:num w:numId="29" w16cid:durableId="586039492">
    <w:abstractNumId w:val="29"/>
  </w:num>
  <w:num w:numId="30" w16cid:durableId="1751151841">
    <w:abstractNumId w:val="7"/>
  </w:num>
  <w:num w:numId="31" w16cid:durableId="852233369">
    <w:abstractNumId w:val="38"/>
  </w:num>
  <w:num w:numId="32" w16cid:durableId="33896591">
    <w:abstractNumId w:val="36"/>
  </w:num>
  <w:num w:numId="33" w16cid:durableId="608970582">
    <w:abstractNumId w:val="12"/>
  </w:num>
  <w:num w:numId="34" w16cid:durableId="659390090">
    <w:abstractNumId w:val="23"/>
  </w:num>
  <w:num w:numId="35" w16cid:durableId="286351273">
    <w:abstractNumId w:val="32"/>
  </w:num>
  <w:num w:numId="36" w16cid:durableId="1704748594">
    <w:abstractNumId w:val="25"/>
  </w:num>
  <w:num w:numId="37" w16cid:durableId="1898740737">
    <w:abstractNumId w:val="27"/>
  </w:num>
  <w:num w:numId="38" w16cid:durableId="1544443371">
    <w:abstractNumId w:val="30"/>
  </w:num>
  <w:num w:numId="39" w16cid:durableId="924845634">
    <w:abstractNumId w:val="39"/>
  </w:num>
  <w:num w:numId="40" w16cid:durableId="288053840">
    <w:abstractNumId w:val="5"/>
  </w:num>
  <w:num w:numId="41" w16cid:durableId="1578858195">
    <w:abstractNumId w:val="11"/>
  </w:num>
  <w:num w:numId="42" w16cid:durableId="1713385404">
    <w:abstractNumId w:val="41"/>
  </w:num>
  <w:num w:numId="43" w16cid:durableId="1293755150">
    <w:abstractNumId w:val="34"/>
  </w:num>
  <w:num w:numId="44" w16cid:durableId="170998080">
    <w:abstractNumId w:val="4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B6"/>
    <w:rsid w:val="00000CF7"/>
    <w:rsid w:val="00003E18"/>
    <w:rsid w:val="00017212"/>
    <w:rsid w:val="00020BD7"/>
    <w:rsid w:val="000222DC"/>
    <w:rsid w:val="00022A51"/>
    <w:rsid w:val="00032C23"/>
    <w:rsid w:val="0003376D"/>
    <w:rsid w:val="000376C2"/>
    <w:rsid w:val="00050E09"/>
    <w:rsid w:val="00052275"/>
    <w:rsid w:val="00052614"/>
    <w:rsid w:val="0005310F"/>
    <w:rsid w:val="00053738"/>
    <w:rsid w:val="00053AFF"/>
    <w:rsid w:val="000572BB"/>
    <w:rsid w:val="00057F68"/>
    <w:rsid w:val="0006047C"/>
    <w:rsid w:val="00064F86"/>
    <w:rsid w:val="0006705D"/>
    <w:rsid w:val="00070EFF"/>
    <w:rsid w:val="00076C4B"/>
    <w:rsid w:val="00080012"/>
    <w:rsid w:val="0008660C"/>
    <w:rsid w:val="0008706B"/>
    <w:rsid w:val="0009219C"/>
    <w:rsid w:val="00093594"/>
    <w:rsid w:val="0009413B"/>
    <w:rsid w:val="000958FE"/>
    <w:rsid w:val="00096BF1"/>
    <w:rsid w:val="000A03B7"/>
    <w:rsid w:val="000A0FFD"/>
    <w:rsid w:val="000A12A9"/>
    <w:rsid w:val="000A1655"/>
    <w:rsid w:val="000A2835"/>
    <w:rsid w:val="000A2D34"/>
    <w:rsid w:val="000A5F15"/>
    <w:rsid w:val="000B3FA9"/>
    <w:rsid w:val="000B6399"/>
    <w:rsid w:val="000C0636"/>
    <w:rsid w:val="000C3F99"/>
    <w:rsid w:val="000C69F2"/>
    <w:rsid w:val="000D3806"/>
    <w:rsid w:val="000D638C"/>
    <w:rsid w:val="000E4ADA"/>
    <w:rsid w:val="000F49AD"/>
    <w:rsid w:val="000F5A29"/>
    <w:rsid w:val="000F5D9E"/>
    <w:rsid w:val="001113CA"/>
    <w:rsid w:val="00115E6A"/>
    <w:rsid w:val="001168B3"/>
    <w:rsid w:val="001241BE"/>
    <w:rsid w:val="0013180A"/>
    <w:rsid w:val="00133FD1"/>
    <w:rsid w:val="00137BAA"/>
    <w:rsid w:val="00154077"/>
    <w:rsid w:val="00160590"/>
    <w:rsid w:val="00161205"/>
    <w:rsid w:val="00161656"/>
    <w:rsid w:val="0016584F"/>
    <w:rsid w:val="0017216C"/>
    <w:rsid w:val="001730C7"/>
    <w:rsid w:val="001770E6"/>
    <w:rsid w:val="001776BE"/>
    <w:rsid w:val="00180C37"/>
    <w:rsid w:val="00183C5D"/>
    <w:rsid w:val="00184D01"/>
    <w:rsid w:val="00187771"/>
    <w:rsid w:val="00191186"/>
    <w:rsid w:val="001926A2"/>
    <w:rsid w:val="00194F29"/>
    <w:rsid w:val="001A1BB0"/>
    <w:rsid w:val="001A7D5B"/>
    <w:rsid w:val="001B12AE"/>
    <w:rsid w:val="001B27EF"/>
    <w:rsid w:val="001B7537"/>
    <w:rsid w:val="001C00A2"/>
    <w:rsid w:val="001C0C9C"/>
    <w:rsid w:val="001C27C3"/>
    <w:rsid w:val="001D16AC"/>
    <w:rsid w:val="001D1D45"/>
    <w:rsid w:val="001D295B"/>
    <w:rsid w:val="001D2970"/>
    <w:rsid w:val="001D6987"/>
    <w:rsid w:val="001D7576"/>
    <w:rsid w:val="001E1FEC"/>
    <w:rsid w:val="001E3861"/>
    <w:rsid w:val="001E4C69"/>
    <w:rsid w:val="001E526F"/>
    <w:rsid w:val="001F3CD7"/>
    <w:rsid w:val="00200568"/>
    <w:rsid w:val="00207885"/>
    <w:rsid w:val="00211449"/>
    <w:rsid w:val="00214E71"/>
    <w:rsid w:val="00223D24"/>
    <w:rsid w:val="0022475A"/>
    <w:rsid w:val="00230142"/>
    <w:rsid w:val="00230FC4"/>
    <w:rsid w:val="00233C78"/>
    <w:rsid w:val="00240962"/>
    <w:rsid w:val="00241796"/>
    <w:rsid w:val="00241C74"/>
    <w:rsid w:val="00251532"/>
    <w:rsid w:val="00251E79"/>
    <w:rsid w:val="00256FD7"/>
    <w:rsid w:val="00261594"/>
    <w:rsid w:val="00263AB7"/>
    <w:rsid w:val="002643A4"/>
    <w:rsid w:val="00265F24"/>
    <w:rsid w:val="00267034"/>
    <w:rsid w:val="002672B5"/>
    <w:rsid w:val="00275719"/>
    <w:rsid w:val="00275773"/>
    <w:rsid w:val="0028284E"/>
    <w:rsid w:val="00282BA1"/>
    <w:rsid w:val="0028304B"/>
    <w:rsid w:val="002834BA"/>
    <w:rsid w:val="002834EB"/>
    <w:rsid w:val="00283735"/>
    <w:rsid w:val="00283F26"/>
    <w:rsid w:val="00291FB8"/>
    <w:rsid w:val="002934E6"/>
    <w:rsid w:val="00293799"/>
    <w:rsid w:val="002A14BD"/>
    <w:rsid w:val="002A23FA"/>
    <w:rsid w:val="002A39BE"/>
    <w:rsid w:val="002A3B3D"/>
    <w:rsid w:val="002A435C"/>
    <w:rsid w:val="002B0A73"/>
    <w:rsid w:val="002B137F"/>
    <w:rsid w:val="002B1921"/>
    <w:rsid w:val="002B7E97"/>
    <w:rsid w:val="002C60AF"/>
    <w:rsid w:val="002C744F"/>
    <w:rsid w:val="002D58CC"/>
    <w:rsid w:val="002D6A0A"/>
    <w:rsid w:val="002D784B"/>
    <w:rsid w:val="002E169C"/>
    <w:rsid w:val="002E361F"/>
    <w:rsid w:val="002E4934"/>
    <w:rsid w:val="002F4B40"/>
    <w:rsid w:val="002F6A16"/>
    <w:rsid w:val="003021AF"/>
    <w:rsid w:val="00302476"/>
    <w:rsid w:val="00307340"/>
    <w:rsid w:val="00307EC1"/>
    <w:rsid w:val="00314022"/>
    <w:rsid w:val="00316B6B"/>
    <w:rsid w:val="0032139F"/>
    <w:rsid w:val="00322630"/>
    <w:rsid w:val="00322D08"/>
    <w:rsid w:val="003255AC"/>
    <w:rsid w:val="003371AB"/>
    <w:rsid w:val="00337CE4"/>
    <w:rsid w:val="00340014"/>
    <w:rsid w:val="00340AFA"/>
    <w:rsid w:val="0034459A"/>
    <w:rsid w:val="00352030"/>
    <w:rsid w:val="00352607"/>
    <w:rsid w:val="00357A50"/>
    <w:rsid w:val="00357DF1"/>
    <w:rsid w:val="00360AB1"/>
    <w:rsid w:val="00365650"/>
    <w:rsid w:val="00365891"/>
    <w:rsid w:val="003739BF"/>
    <w:rsid w:val="00374ACF"/>
    <w:rsid w:val="00376B91"/>
    <w:rsid w:val="00376C47"/>
    <w:rsid w:val="00383302"/>
    <w:rsid w:val="00385ECE"/>
    <w:rsid w:val="003910D6"/>
    <w:rsid w:val="0039312A"/>
    <w:rsid w:val="0039331E"/>
    <w:rsid w:val="003934B0"/>
    <w:rsid w:val="00394A06"/>
    <w:rsid w:val="003A4189"/>
    <w:rsid w:val="003A600E"/>
    <w:rsid w:val="003B0D17"/>
    <w:rsid w:val="003B623E"/>
    <w:rsid w:val="003C11A9"/>
    <w:rsid w:val="003C17E2"/>
    <w:rsid w:val="003C2D60"/>
    <w:rsid w:val="003C4C46"/>
    <w:rsid w:val="003D0206"/>
    <w:rsid w:val="003D49C5"/>
    <w:rsid w:val="003D69F4"/>
    <w:rsid w:val="003E558F"/>
    <w:rsid w:val="003E6E43"/>
    <w:rsid w:val="003E709E"/>
    <w:rsid w:val="003F4007"/>
    <w:rsid w:val="00412A44"/>
    <w:rsid w:val="00413F8E"/>
    <w:rsid w:val="00414243"/>
    <w:rsid w:val="0042140E"/>
    <w:rsid w:val="0042562B"/>
    <w:rsid w:val="00425985"/>
    <w:rsid w:val="00426C16"/>
    <w:rsid w:val="00433F20"/>
    <w:rsid w:val="00434350"/>
    <w:rsid w:val="0043669B"/>
    <w:rsid w:val="00442935"/>
    <w:rsid w:val="00442967"/>
    <w:rsid w:val="00443625"/>
    <w:rsid w:val="00444A1D"/>
    <w:rsid w:val="00445DA7"/>
    <w:rsid w:val="00451E0C"/>
    <w:rsid w:val="0045555F"/>
    <w:rsid w:val="00456367"/>
    <w:rsid w:val="004564F1"/>
    <w:rsid w:val="00457235"/>
    <w:rsid w:val="0046048B"/>
    <w:rsid w:val="00472C86"/>
    <w:rsid w:val="00486DC8"/>
    <w:rsid w:val="0049192D"/>
    <w:rsid w:val="00492875"/>
    <w:rsid w:val="004951E5"/>
    <w:rsid w:val="004973D8"/>
    <w:rsid w:val="004A541C"/>
    <w:rsid w:val="004A6EA9"/>
    <w:rsid w:val="004A72EE"/>
    <w:rsid w:val="004B165F"/>
    <w:rsid w:val="004B1AEE"/>
    <w:rsid w:val="004B23F5"/>
    <w:rsid w:val="004B3189"/>
    <w:rsid w:val="004B72E0"/>
    <w:rsid w:val="004C052F"/>
    <w:rsid w:val="004D4065"/>
    <w:rsid w:val="004D527D"/>
    <w:rsid w:val="004D7FB8"/>
    <w:rsid w:val="004E4ADF"/>
    <w:rsid w:val="004F790D"/>
    <w:rsid w:val="004F7DB1"/>
    <w:rsid w:val="005013FA"/>
    <w:rsid w:val="005018F2"/>
    <w:rsid w:val="00506C0F"/>
    <w:rsid w:val="00510A54"/>
    <w:rsid w:val="005112DA"/>
    <w:rsid w:val="005161B5"/>
    <w:rsid w:val="00520B37"/>
    <w:rsid w:val="00522EC7"/>
    <w:rsid w:val="005238AB"/>
    <w:rsid w:val="00525921"/>
    <w:rsid w:val="0053030D"/>
    <w:rsid w:val="00532E68"/>
    <w:rsid w:val="00534713"/>
    <w:rsid w:val="0053640E"/>
    <w:rsid w:val="0053697B"/>
    <w:rsid w:val="00536D20"/>
    <w:rsid w:val="00536D62"/>
    <w:rsid w:val="00540D54"/>
    <w:rsid w:val="005417BF"/>
    <w:rsid w:val="0054627D"/>
    <w:rsid w:val="00546718"/>
    <w:rsid w:val="00546CAF"/>
    <w:rsid w:val="00546CF9"/>
    <w:rsid w:val="00552809"/>
    <w:rsid w:val="005554C1"/>
    <w:rsid w:val="00556E88"/>
    <w:rsid w:val="00564172"/>
    <w:rsid w:val="00564FDC"/>
    <w:rsid w:val="00567867"/>
    <w:rsid w:val="00567EFB"/>
    <w:rsid w:val="00573A77"/>
    <w:rsid w:val="00574783"/>
    <w:rsid w:val="00576581"/>
    <w:rsid w:val="005767E4"/>
    <w:rsid w:val="005771B6"/>
    <w:rsid w:val="00577B61"/>
    <w:rsid w:val="00581678"/>
    <w:rsid w:val="005857D5"/>
    <w:rsid w:val="00587013"/>
    <w:rsid w:val="005901DE"/>
    <w:rsid w:val="00590734"/>
    <w:rsid w:val="00590866"/>
    <w:rsid w:val="00591FEF"/>
    <w:rsid w:val="00593374"/>
    <w:rsid w:val="0059585A"/>
    <w:rsid w:val="00595930"/>
    <w:rsid w:val="005A1587"/>
    <w:rsid w:val="005C10B1"/>
    <w:rsid w:val="005C20B7"/>
    <w:rsid w:val="005C45E5"/>
    <w:rsid w:val="005C505E"/>
    <w:rsid w:val="005D39BA"/>
    <w:rsid w:val="005D5220"/>
    <w:rsid w:val="005D7783"/>
    <w:rsid w:val="005E1D62"/>
    <w:rsid w:val="005E69B1"/>
    <w:rsid w:val="005F50F1"/>
    <w:rsid w:val="005F65B1"/>
    <w:rsid w:val="006038E0"/>
    <w:rsid w:val="00614265"/>
    <w:rsid w:val="00614B00"/>
    <w:rsid w:val="006178AB"/>
    <w:rsid w:val="006213FB"/>
    <w:rsid w:val="00624F20"/>
    <w:rsid w:val="006264F3"/>
    <w:rsid w:val="00632295"/>
    <w:rsid w:val="00632CCE"/>
    <w:rsid w:val="00632E80"/>
    <w:rsid w:val="0063317C"/>
    <w:rsid w:val="006334F9"/>
    <w:rsid w:val="00633DBB"/>
    <w:rsid w:val="00640254"/>
    <w:rsid w:val="00640C36"/>
    <w:rsid w:val="0064191A"/>
    <w:rsid w:val="00641AFE"/>
    <w:rsid w:val="00642401"/>
    <w:rsid w:val="006451BA"/>
    <w:rsid w:val="00650B7A"/>
    <w:rsid w:val="006550F5"/>
    <w:rsid w:val="00662E8D"/>
    <w:rsid w:val="00664127"/>
    <w:rsid w:val="006650FF"/>
    <w:rsid w:val="0066510F"/>
    <w:rsid w:val="00687E25"/>
    <w:rsid w:val="00695F59"/>
    <w:rsid w:val="00697A62"/>
    <w:rsid w:val="00697C59"/>
    <w:rsid w:val="006B2148"/>
    <w:rsid w:val="006B4619"/>
    <w:rsid w:val="006C131A"/>
    <w:rsid w:val="006C3652"/>
    <w:rsid w:val="006C490B"/>
    <w:rsid w:val="006D2877"/>
    <w:rsid w:val="006D360B"/>
    <w:rsid w:val="006D6319"/>
    <w:rsid w:val="006D71A0"/>
    <w:rsid w:val="006E4070"/>
    <w:rsid w:val="006E65EB"/>
    <w:rsid w:val="006F52BD"/>
    <w:rsid w:val="006F638C"/>
    <w:rsid w:val="0070139A"/>
    <w:rsid w:val="007035E1"/>
    <w:rsid w:val="00704243"/>
    <w:rsid w:val="00705E0B"/>
    <w:rsid w:val="00706977"/>
    <w:rsid w:val="00707027"/>
    <w:rsid w:val="007076FC"/>
    <w:rsid w:val="00720F97"/>
    <w:rsid w:val="00722149"/>
    <w:rsid w:val="00722602"/>
    <w:rsid w:val="0072490A"/>
    <w:rsid w:val="007311E1"/>
    <w:rsid w:val="00736C44"/>
    <w:rsid w:val="0074124F"/>
    <w:rsid w:val="00746988"/>
    <w:rsid w:val="00747DE0"/>
    <w:rsid w:val="00750385"/>
    <w:rsid w:val="0076777E"/>
    <w:rsid w:val="0077439F"/>
    <w:rsid w:val="00774760"/>
    <w:rsid w:val="007773EF"/>
    <w:rsid w:val="0078555D"/>
    <w:rsid w:val="0078587D"/>
    <w:rsid w:val="007903C4"/>
    <w:rsid w:val="00790E20"/>
    <w:rsid w:val="007916B8"/>
    <w:rsid w:val="0079200E"/>
    <w:rsid w:val="0079203F"/>
    <w:rsid w:val="00797DA0"/>
    <w:rsid w:val="007A1186"/>
    <w:rsid w:val="007A7611"/>
    <w:rsid w:val="007B191E"/>
    <w:rsid w:val="007B30B4"/>
    <w:rsid w:val="007B4373"/>
    <w:rsid w:val="007B6F2B"/>
    <w:rsid w:val="007D4ED3"/>
    <w:rsid w:val="007D7F63"/>
    <w:rsid w:val="007E0142"/>
    <w:rsid w:val="007E036B"/>
    <w:rsid w:val="007E58D5"/>
    <w:rsid w:val="007E6913"/>
    <w:rsid w:val="007E6D04"/>
    <w:rsid w:val="007F007F"/>
    <w:rsid w:val="007F10EA"/>
    <w:rsid w:val="007F305A"/>
    <w:rsid w:val="007F6ADA"/>
    <w:rsid w:val="00811BFC"/>
    <w:rsid w:val="00820E6B"/>
    <w:rsid w:val="00823B04"/>
    <w:rsid w:val="00824041"/>
    <w:rsid w:val="00825E83"/>
    <w:rsid w:val="0082678F"/>
    <w:rsid w:val="0083640C"/>
    <w:rsid w:val="00836414"/>
    <w:rsid w:val="008376C5"/>
    <w:rsid w:val="0084018B"/>
    <w:rsid w:val="00843141"/>
    <w:rsid w:val="00843AC4"/>
    <w:rsid w:val="0084670A"/>
    <w:rsid w:val="0085175E"/>
    <w:rsid w:val="0085457F"/>
    <w:rsid w:val="00854C00"/>
    <w:rsid w:val="00857A63"/>
    <w:rsid w:val="008756F8"/>
    <w:rsid w:val="00880463"/>
    <w:rsid w:val="00882AAD"/>
    <w:rsid w:val="00885081"/>
    <w:rsid w:val="00885755"/>
    <w:rsid w:val="00885CA6"/>
    <w:rsid w:val="008956A7"/>
    <w:rsid w:val="008A0029"/>
    <w:rsid w:val="008A0985"/>
    <w:rsid w:val="008A27FE"/>
    <w:rsid w:val="008A3A9A"/>
    <w:rsid w:val="008B5865"/>
    <w:rsid w:val="008C4639"/>
    <w:rsid w:val="008C5CFB"/>
    <w:rsid w:val="008D113B"/>
    <w:rsid w:val="008D1B68"/>
    <w:rsid w:val="008D2F1A"/>
    <w:rsid w:val="008D3023"/>
    <w:rsid w:val="008D7621"/>
    <w:rsid w:val="008E0E5A"/>
    <w:rsid w:val="008E21F2"/>
    <w:rsid w:val="008E2C81"/>
    <w:rsid w:val="008E4776"/>
    <w:rsid w:val="008F40BC"/>
    <w:rsid w:val="008F6AC4"/>
    <w:rsid w:val="00900F8B"/>
    <w:rsid w:val="009060C9"/>
    <w:rsid w:val="00906DBB"/>
    <w:rsid w:val="009073ED"/>
    <w:rsid w:val="009077D1"/>
    <w:rsid w:val="00907B8D"/>
    <w:rsid w:val="00907E0F"/>
    <w:rsid w:val="00910A04"/>
    <w:rsid w:val="009202C0"/>
    <w:rsid w:val="00920BB9"/>
    <w:rsid w:val="00921718"/>
    <w:rsid w:val="00925F7E"/>
    <w:rsid w:val="00926224"/>
    <w:rsid w:val="009273E8"/>
    <w:rsid w:val="009349F1"/>
    <w:rsid w:val="0093699F"/>
    <w:rsid w:val="00940902"/>
    <w:rsid w:val="00941E7F"/>
    <w:rsid w:val="00942624"/>
    <w:rsid w:val="009455DA"/>
    <w:rsid w:val="009457F2"/>
    <w:rsid w:val="00947BF4"/>
    <w:rsid w:val="0095353C"/>
    <w:rsid w:val="009561A4"/>
    <w:rsid w:val="0095776C"/>
    <w:rsid w:val="00961FAF"/>
    <w:rsid w:val="00964A96"/>
    <w:rsid w:val="009655BA"/>
    <w:rsid w:val="00967147"/>
    <w:rsid w:val="00967331"/>
    <w:rsid w:val="00974EB3"/>
    <w:rsid w:val="009768B3"/>
    <w:rsid w:val="00980DEF"/>
    <w:rsid w:val="0098155E"/>
    <w:rsid w:val="009842F6"/>
    <w:rsid w:val="009905E3"/>
    <w:rsid w:val="00990D00"/>
    <w:rsid w:val="009928EC"/>
    <w:rsid w:val="009A01C9"/>
    <w:rsid w:val="009A2E39"/>
    <w:rsid w:val="009A6039"/>
    <w:rsid w:val="009A68FB"/>
    <w:rsid w:val="009B166C"/>
    <w:rsid w:val="009B230B"/>
    <w:rsid w:val="009B4672"/>
    <w:rsid w:val="009B71A1"/>
    <w:rsid w:val="009C02CB"/>
    <w:rsid w:val="009C1BA5"/>
    <w:rsid w:val="009C27E6"/>
    <w:rsid w:val="009C4777"/>
    <w:rsid w:val="009C50CF"/>
    <w:rsid w:val="009C5471"/>
    <w:rsid w:val="009C6332"/>
    <w:rsid w:val="009D02A7"/>
    <w:rsid w:val="009D04E3"/>
    <w:rsid w:val="009D21CA"/>
    <w:rsid w:val="009D29C9"/>
    <w:rsid w:val="009D795B"/>
    <w:rsid w:val="009E1053"/>
    <w:rsid w:val="009F1D4D"/>
    <w:rsid w:val="009F317F"/>
    <w:rsid w:val="009F425F"/>
    <w:rsid w:val="009F46F0"/>
    <w:rsid w:val="009F51A1"/>
    <w:rsid w:val="009F6F55"/>
    <w:rsid w:val="009F7617"/>
    <w:rsid w:val="00A0041F"/>
    <w:rsid w:val="00A0481C"/>
    <w:rsid w:val="00A06520"/>
    <w:rsid w:val="00A06FF2"/>
    <w:rsid w:val="00A07554"/>
    <w:rsid w:val="00A10381"/>
    <w:rsid w:val="00A13E97"/>
    <w:rsid w:val="00A14363"/>
    <w:rsid w:val="00A14A15"/>
    <w:rsid w:val="00A14ACE"/>
    <w:rsid w:val="00A1624F"/>
    <w:rsid w:val="00A22602"/>
    <w:rsid w:val="00A255F4"/>
    <w:rsid w:val="00A300C8"/>
    <w:rsid w:val="00A36260"/>
    <w:rsid w:val="00A41F51"/>
    <w:rsid w:val="00A4501C"/>
    <w:rsid w:val="00A46276"/>
    <w:rsid w:val="00A47A12"/>
    <w:rsid w:val="00A513BB"/>
    <w:rsid w:val="00A51ADA"/>
    <w:rsid w:val="00A54862"/>
    <w:rsid w:val="00A56772"/>
    <w:rsid w:val="00A601DF"/>
    <w:rsid w:val="00A60567"/>
    <w:rsid w:val="00A6130A"/>
    <w:rsid w:val="00A65315"/>
    <w:rsid w:val="00A73FE7"/>
    <w:rsid w:val="00A77A51"/>
    <w:rsid w:val="00A82296"/>
    <w:rsid w:val="00A8298C"/>
    <w:rsid w:val="00A83D4A"/>
    <w:rsid w:val="00A85700"/>
    <w:rsid w:val="00A86973"/>
    <w:rsid w:val="00A8766A"/>
    <w:rsid w:val="00A916F9"/>
    <w:rsid w:val="00A930BB"/>
    <w:rsid w:val="00A95D19"/>
    <w:rsid w:val="00AA233A"/>
    <w:rsid w:val="00AA5D87"/>
    <w:rsid w:val="00AA6EB6"/>
    <w:rsid w:val="00AA745A"/>
    <w:rsid w:val="00AB0431"/>
    <w:rsid w:val="00AB2437"/>
    <w:rsid w:val="00AB2E79"/>
    <w:rsid w:val="00AB3CCD"/>
    <w:rsid w:val="00AD00EC"/>
    <w:rsid w:val="00AE3775"/>
    <w:rsid w:val="00AE5716"/>
    <w:rsid w:val="00AF26F0"/>
    <w:rsid w:val="00AF2BE8"/>
    <w:rsid w:val="00AF606A"/>
    <w:rsid w:val="00AF65C8"/>
    <w:rsid w:val="00B05212"/>
    <w:rsid w:val="00B070F8"/>
    <w:rsid w:val="00B11126"/>
    <w:rsid w:val="00B15446"/>
    <w:rsid w:val="00B20797"/>
    <w:rsid w:val="00B22259"/>
    <w:rsid w:val="00B250B4"/>
    <w:rsid w:val="00B263C4"/>
    <w:rsid w:val="00B26413"/>
    <w:rsid w:val="00B32074"/>
    <w:rsid w:val="00B343D2"/>
    <w:rsid w:val="00B35A3B"/>
    <w:rsid w:val="00B41C8C"/>
    <w:rsid w:val="00B45B36"/>
    <w:rsid w:val="00B46289"/>
    <w:rsid w:val="00B5116A"/>
    <w:rsid w:val="00B522EC"/>
    <w:rsid w:val="00B52772"/>
    <w:rsid w:val="00B56DD6"/>
    <w:rsid w:val="00B634F9"/>
    <w:rsid w:val="00B700BD"/>
    <w:rsid w:val="00B7317D"/>
    <w:rsid w:val="00B748AE"/>
    <w:rsid w:val="00B75EEC"/>
    <w:rsid w:val="00B80B6B"/>
    <w:rsid w:val="00B90222"/>
    <w:rsid w:val="00B90941"/>
    <w:rsid w:val="00B91353"/>
    <w:rsid w:val="00B94F6B"/>
    <w:rsid w:val="00B95B13"/>
    <w:rsid w:val="00B95EF7"/>
    <w:rsid w:val="00BA1A06"/>
    <w:rsid w:val="00BA1AFE"/>
    <w:rsid w:val="00BA4260"/>
    <w:rsid w:val="00BA71F7"/>
    <w:rsid w:val="00BC638C"/>
    <w:rsid w:val="00BC7CB3"/>
    <w:rsid w:val="00BD153F"/>
    <w:rsid w:val="00BD1A78"/>
    <w:rsid w:val="00BD3798"/>
    <w:rsid w:val="00BD3BFA"/>
    <w:rsid w:val="00BD60DC"/>
    <w:rsid w:val="00BD6E7A"/>
    <w:rsid w:val="00BE1D3E"/>
    <w:rsid w:val="00BE2E78"/>
    <w:rsid w:val="00BE5BE2"/>
    <w:rsid w:val="00BE6B08"/>
    <w:rsid w:val="00BF0E2A"/>
    <w:rsid w:val="00C05E82"/>
    <w:rsid w:val="00C0715C"/>
    <w:rsid w:val="00C11819"/>
    <w:rsid w:val="00C17C3C"/>
    <w:rsid w:val="00C21887"/>
    <w:rsid w:val="00C228E4"/>
    <w:rsid w:val="00C3313D"/>
    <w:rsid w:val="00C40D26"/>
    <w:rsid w:val="00C4157D"/>
    <w:rsid w:val="00C43B4A"/>
    <w:rsid w:val="00C45080"/>
    <w:rsid w:val="00C4585D"/>
    <w:rsid w:val="00C468D2"/>
    <w:rsid w:val="00C501F2"/>
    <w:rsid w:val="00C50770"/>
    <w:rsid w:val="00C62422"/>
    <w:rsid w:val="00C65B66"/>
    <w:rsid w:val="00C816C6"/>
    <w:rsid w:val="00C8180A"/>
    <w:rsid w:val="00C8306B"/>
    <w:rsid w:val="00C8741B"/>
    <w:rsid w:val="00C87456"/>
    <w:rsid w:val="00CA058C"/>
    <w:rsid w:val="00CA0BCF"/>
    <w:rsid w:val="00CA22F4"/>
    <w:rsid w:val="00CA3654"/>
    <w:rsid w:val="00CA3FB2"/>
    <w:rsid w:val="00CA45EE"/>
    <w:rsid w:val="00CB42F1"/>
    <w:rsid w:val="00CC15B7"/>
    <w:rsid w:val="00CC31EC"/>
    <w:rsid w:val="00CC48F5"/>
    <w:rsid w:val="00CD01D4"/>
    <w:rsid w:val="00CD1B48"/>
    <w:rsid w:val="00CE138C"/>
    <w:rsid w:val="00CE5400"/>
    <w:rsid w:val="00CE54D8"/>
    <w:rsid w:val="00CF0132"/>
    <w:rsid w:val="00CF5319"/>
    <w:rsid w:val="00D039F2"/>
    <w:rsid w:val="00D06711"/>
    <w:rsid w:val="00D07297"/>
    <w:rsid w:val="00D12729"/>
    <w:rsid w:val="00D20815"/>
    <w:rsid w:val="00D23330"/>
    <w:rsid w:val="00D2726F"/>
    <w:rsid w:val="00D374EC"/>
    <w:rsid w:val="00D422D8"/>
    <w:rsid w:val="00D50E99"/>
    <w:rsid w:val="00D51943"/>
    <w:rsid w:val="00D5326B"/>
    <w:rsid w:val="00D54ABA"/>
    <w:rsid w:val="00D55390"/>
    <w:rsid w:val="00D563DD"/>
    <w:rsid w:val="00D56D81"/>
    <w:rsid w:val="00D645BD"/>
    <w:rsid w:val="00D657C6"/>
    <w:rsid w:val="00D72A1C"/>
    <w:rsid w:val="00D75C9D"/>
    <w:rsid w:val="00D766C2"/>
    <w:rsid w:val="00D773FB"/>
    <w:rsid w:val="00D80F9A"/>
    <w:rsid w:val="00D8326A"/>
    <w:rsid w:val="00D84AD7"/>
    <w:rsid w:val="00D84D13"/>
    <w:rsid w:val="00D858CD"/>
    <w:rsid w:val="00D95ED0"/>
    <w:rsid w:val="00DA346E"/>
    <w:rsid w:val="00DA3554"/>
    <w:rsid w:val="00DA3B16"/>
    <w:rsid w:val="00DA6026"/>
    <w:rsid w:val="00DA648E"/>
    <w:rsid w:val="00DB02E2"/>
    <w:rsid w:val="00DB0BB5"/>
    <w:rsid w:val="00DB50F1"/>
    <w:rsid w:val="00DB58E1"/>
    <w:rsid w:val="00DC197A"/>
    <w:rsid w:val="00DC28E9"/>
    <w:rsid w:val="00DC2E73"/>
    <w:rsid w:val="00DC3AD5"/>
    <w:rsid w:val="00DD2F22"/>
    <w:rsid w:val="00DD4649"/>
    <w:rsid w:val="00DD47DC"/>
    <w:rsid w:val="00DD49BD"/>
    <w:rsid w:val="00DD692A"/>
    <w:rsid w:val="00DE71F6"/>
    <w:rsid w:val="00DE77BF"/>
    <w:rsid w:val="00DF1356"/>
    <w:rsid w:val="00DF2B2E"/>
    <w:rsid w:val="00DF4097"/>
    <w:rsid w:val="00E06D2B"/>
    <w:rsid w:val="00E13B41"/>
    <w:rsid w:val="00E16791"/>
    <w:rsid w:val="00E245C3"/>
    <w:rsid w:val="00E26A8C"/>
    <w:rsid w:val="00E27060"/>
    <w:rsid w:val="00E31383"/>
    <w:rsid w:val="00E3464A"/>
    <w:rsid w:val="00E36912"/>
    <w:rsid w:val="00E37344"/>
    <w:rsid w:val="00E3795B"/>
    <w:rsid w:val="00E37AFA"/>
    <w:rsid w:val="00E37E11"/>
    <w:rsid w:val="00E40363"/>
    <w:rsid w:val="00E459E2"/>
    <w:rsid w:val="00E460B6"/>
    <w:rsid w:val="00E51842"/>
    <w:rsid w:val="00E54EE8"/>
    <w:rsid w:val="00E554CD"/>
    <w:rsid w:val="00E56C52"/>
    <w:rsid w:val="00E61CF6"/>
    <w:rsid w:val="00E6586B"/>
    <w:rsid w:val="00E7106E"/>
    <w:rsid w:val="00E72945"/>
    <w:rsid w:val="00E80BD8"/>
    <w:rsid w:val="00E9086A"/>
    <w:rsid w:val="00E916D9"/>
    <w:rsid w:val="00E94BCA"/>
    <w:rsid w:val="00EA0BE1"/>
    <w:rsid w:val="00EA5319"/>
    <w:rsid w:val="00EA5B74"/>
    <w:rsid w:val="00EB37E8"/>
    <w:rsid w:val="00EB6FF6"/>
    <w:rsid w:val="00EB7654"/>
    <w:rsid w:val="00EC2906"/>
    <w:rsid w:val="00ED0400"/>
    <w:rsid w:val="00ED053F"/>
    <w:rsid w:val="00ED5324"/>
    <w:rsid w:val="00EF3CFF"/>
    <w:rsid w:val="00EF4C63"/>
    <w:rsid w:val="00EF5D66"/>
    <w:rsid w:val="00EF6845"/>
    <w:rsid w:val="00F0002E"/>
    <w:rsid w:val="00F0068B"/>
    <w:rsid w:val="00F04E59"/>
    <w:rsid w:val="00F13B0B"/>
    <w:rsid w:val="00F20D93"/>
    <w:rsid w:val="00F21877"/>
    <w:rsid w:val="00F21CB5"/>
    <w:rsid w:val="00F229BD"/>
    <w:rsid w:val="00F24C68"/>
    <w:rsid w:val="00F2524E"/>
    <w:rsid w:val="00F262C8"/>
    <w:rsid w:val="00F33265"/>
    <w:rsid w:val="00F33C8A"/>
    <w:rsid w:val="00F4261E"/>
    <w:rsid w:val="00F436A4"/>
    <w:rsid w:val="00F43717"/>
    <w:rsid w:val="00F4740D"/>
    <w:rsid w:val="00F517F7"/>
    <w:rsid w:val="00F52DAD"/>
    <w:rsid w:val="00F557D2"/>
    <w:rsid w:val="00F56893"/>
    <w:rsid w:val="00F60FEB"/>
    <w:rsid w:val="00F62D30"/>
    <w:rsid w:val="00F63354"/>
    <w:rsid w:val="00F65DF8"/>
    <w:rsid w:val="00F70279"/>
    <w:rsid w:val="00F70E83"/>
    <w:rsid w:val="00F70F66"/>
    <w:rsid w:val="00F71A6A"/>
    <w:rsid w:val="00F724E9"/>
    <w:rsid w:val="00F748C7"/>
    <w:rsid w:val="00F8134F"/>
    <w:rsid w:val="00F967D1"/>
    <w:rsid w:val="00F968FE"/>
    <w:rsid w:val="00FA200E"/>
    <w:rsid w:val="00FA4BF1"/>
    <w:rsid w:val="00FA551D"/>
    <w:rsid w:val="00FB22AF"/>
    <w:rsid w:val="00FB2330"/>
    <w:rsid w:val="00FB3188"/>
    <w:rsid w:val="00FC1887"/>
    <w:rsid w:val="00FD213C"/>
    <w:rsid w:val="00FE0C15"/>
    <w:rsid w:val="00FE3F25"/>
    <w:rsid w:val="00FE632F"/>
    <w:rsid w:val="00FE7011"/>
    <w:rsid w:val="00FF2C23"/>
    <w:rsid w:val="00FF62B9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99CFF"/>
  <w15:docId w15:val="{31E2D39E-149A-4AA0-8DA5-61E2CFA1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AFA"/>
    <w:pPr>
      <w:spacing w:before="60" w:after="60"/>
      <w:jc w:val="both"/>
    </w:pPr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locked/>
    <w:pPr>
      <w:keepNext/>
      <w:spacing w:before="24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locked/>
    <w:pPr>
      <w:keepNext/>
      <w:spacing w:before="24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locked/>
    <w:pPr>
      <w:keepNext/>
      <w:spacing w:before="24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next w:val="Normal"/>
    <w:link w:val="Heading4Char"/>
    <w:qFormat/>
    <w:locked/>
    <w:rsid w:val="00376C47"/>
    <w:pPr>
      <w:keepNext/>
      <w:keepLines/>
      <w:spacing w:before="60" w:after="60"/>
      <w:ind w:left="2160" w:hanging="720"/>
      <w:outlineLvl w:val="3"/>
    </w:pPr>
    <w:rPr>
      <w:b/>
      <w:sz w:val="24"/>
    </w:rPr>
  </w:style>
  <w:style w:type="paragraph" w:styleId="Heading5">
    <w:name w:val="heading 5"/>
    <w:next w:val="Normal"/>
    <w:link w:val="Heading5Char"/>
    <w:qFormat/>
    <w:locked/>
    <w:rsid w:val="00376C47"/>
    <w:pPr>
      <w:keepNext/>
      <w:keepLines/>
      <w:spacing w:before="60" w:after="60"/>
      <w:ind w:left="2880" w:hanging="720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D3798"/>
    <w:p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D3798"/>
    <w:pPr>
      <w:numPr>
        <w:ilvl w:val="6"/>
        <w:numId w:val="24"/>
      </w:num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BD3798"/>
    <w:pPr>
      <w:numPr>
        <w:ilvl w:val="7"/>
        <w:numId w:val="24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BD3798"/>
    <w:pPr>
      <w:numPr>
        <w:ilvl w:val="8"/>
        <w:numId w:val="24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uiPriority w:val="99"/>
    <w:locked/>
    <w:rsid w:val="00BD3798"/>
    <w:rPr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locked/>
    <w:rsid w:val="00BD3798"/>
    <w:rPr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BD3798"/>
    <w:rPr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locked/>
    <w:rsid w:val="00BD3798"/>
    <w:rPr>
      <w:rFonts w:ascii="Arial" w:hAnsi="Arial" w:cs="Arial"/>
      <w:sz w:val="22"/>
      <w:szCs w:val="22"/>
    </w:rPr>
  </w:style>
  <w:style w:type="paragraph" w:customStyle="1" w:styleId="TRBase">
    <w:name w:val="TR_Base"/>
    <w:link w:val="TRBaseChar"/>
    <w:uiPriority w:val="99"/>
    <w:rsid w:val="00BD3798"/>
    <w:pPr>
      <w:spacing w:after="240"/>
    </w:pPr>
    <w:rPr>
      <w:sz w:val="24"/>
      <w:szCs w:val="24"/>
    </w:rPr>
  </w:style>
  <w:style w:type="paragraph" w:customStyle="1" w:styleId="TRArt1">
    <w:name w:val="TR_Art1"/>
    <w:basedOn w:val="TRBase"/>
    <w:link w:val="TRArt1Char"/>
    <w:uiPriority w:val="99"/>
    <w:rsid w:val="003D69F4"/>
    <w:pPr>
      <w:keepNext/>
      <w:keepLines/>
      <w:numPr>
        <w:numId w:val="24"/>
      </w:numPr>
      <w:spacing w:before="240"/>
      <w:jc w:val="center"/>
      <w:outlineLvl w:val="0"/>
    </w:pPr>
    <w:rPr>
      <w:rFonts w:ascii="Times New Roman Bold" w:hAnsi="Times New Roman Bold"/>
      <w:b/>
      <w:bCs/>
      <w:caps/>
    </w:rPr>
  </w:style>
  <w:style w:type="paragraph" w:customStyle="1" w:styleId="TRArt3">
    <w:name w:val="TR_Art3"/>
    <w:basedOn w:val="TRBase"/>
    <w:uiPriority w:val="99"/>
    <w:rsid w:val="00797DA0"/>
    <w:pPr>
      <w:numPr>
        <w:ilvl w:val="2"/>
        <w:numId w:val="24"/>
      </w:numPr>
      <w:spacing w:before="60" w:after="60"/>
      <w:jc w:val="both"/>
      <w:outlineLvl w:val="2"/>
    </w:pPr>
    <w:rPr>
      <w:bCs/>
      <w:iCs/>
    </w:rPr>
  </w:style>
  <w:style w:type="character" w:customStyle="1" w:styleId="TREmphasis">
    <w:name w:val="TR_Emphasis"/>
    <w:uiPriority w:val="99"/>
    <w:rsid w:val="00BD3798"/>
    <w:rPr>
      <w:b/>
    </w:rPr>
  </w:style>
  <w:style w:type="paragraph" w:customStyle="1" w:styleId="TRBody">
    <w:name w:val="TR_Body"/>
    <w:basedOn w:val="TRBase"/>
    <w:link w:val="TRBodyChar"/>
    <w:uiPriority w:val="99"/>
    <w:rsid w:val="00BD3798"/>
    <w:pPr>
      <w:jc w:val="both"/>
    </w:pPr>
  </w:style>
  <w:style w:type="paragraph" w:customStyle="1" w:styleId="TRBody1">
    <w:name w:val="TR_Body1"/>
    <w:basedOn w:val="TRBody"/>
    <w:link w:val="TRBody1Char"/>
    <w:uiPriority w:val="99"/>
    <w:rsid w:val="004A541C"/>
    <w:pPr>
      <w:spacing w:before="60" w:after="60"/>
      <w:ind w:firstLine="720"/>
    </w:pPr>
  </w:style>
  <w:style w:type="paragraph" w:customStyle="1" w:styleId="TRTitle">
    <w:name w:val="TR_Title"/>
    <w:basedOn w:val="TRBase"/>
    <w:uiPriority w:val="99"/>
    <w:rsid w:val="00BD3798"/>
    <w:pPr>
      <w:spacing w:after="360"/>
      <w:jc w:val="center"/>
    </w:pPr>
    <w:rPr>
      <w:b/>
      <w:bCs/>
    </w:rPr>
  </w:style>
  <w:style w:type="paragraph" w:customStyle="1" w:styleId="TRArt2">
    <w:name w:val="TR_Art2"/>
    <w:basedOn w:val="TRBase"/>
    <w:link w:val="TRArt2Char"/>
    <w:uiPriority w:val="99"/>
    <w:rsid w:val="004A541C"/>
    <w:pPr>
      <w:numPr>
        <w:ilvl w:val="1"/>
        <w:numId w:val="24"/>
      </w:numPr>
      <w:spacing w:before="60" w:after="60"/>
      <w:jc w:val="both"/>
      <w:outlineLvl w:val="1"/>
    </w:pPr>
  </w:style>
  <w:style w:type="paragraph" w:customStyle="1" w:styleId="TRArt3B">
    <w:name w:val="TR_Art3B"/>
    <w:basedOn w:val="TRBody"/>
    <w:link w:val="TRArt3BChar"/>
    <w:uiPriority w:val="99"/>
    <w:rsid w:val="00BD3798"/>
    <w:pPr>
      <w:numPr>
        <w:ilvl w:val="3"/>
        <w:numId w:val="24"/>
      </w:numPr>
      <w:outlineLvl w:val="2"/>
    </w:pPr>
  </w:style>
  <w:style w:type="paragraph" w:customStyle="1" w:styleId="TRArt4B">
    <w:name w:val="TR_Art4B"/>
    <w:basedOn w:val="TRBody"/>
    <w:link w:val="TRArt4BChar"/>
    <w:uiPriority w:val="99"/>
    <w:rsid w:val="00BD3798"/>
    <w:pPr>
      <w:numPr>
        <w:ilvl w:val="4"/>
        <w:numId w:val="24"/>
      </w:numPr>
      <w:outlineLvl w:val="3"/>
    </w:pPr>
  </w:style>
  <w:style w:type="paragraph" w:customStyle="1" w:styleId="TRSigLine">
    <w:name w:val="TR_SigLine"/>
    <w:basedOn w:val="TRBase"/>
    <w:next w:val="Normal"/>
    <w:link w:val="TRSigLineChar"/>
    <w:uiPriority w:val="99"/>
    <w:rsid w:val="00BD3798"/>
    <w:pPr>
      <w:spacing w:before="360"/>
      <w:ind w:left="4320"/>
    </w:pPr>
  </w:style>
  <w:style w:type="paragraph" w:customStyle="1" w:styleId="TRSigBy">
    <w:name w:val="TR_SigBy"/>
    <w:basedOn w:val="TRBase"/>
    <w:link w:val="TRSigByChar"/>
    <w:uiPriority w:val="99"/>
    <w:rsid w:val="00BD3798"/>
    <w:pPr>
      <w:spacing w:before="360"/>
      <w:ind w:left="3960"/>
    </w:pPr>
  </w:style>
  <w:style w:type="paragraph" w:customStyle="1" w:styleId="TRAffid">
    <w:name w:val="TR_Affid"/>
    <w:basedOn w:val="TRBase"/>
    <w:link w:val="TRAffidChar"/>
    <w:uiPriority w:val="99"/>
    <w:rsid w:val="00BD3798"/>
    <w:pPr>
      <w:tabs>
        <w:tab w:val="left" w:pos="4320"/>
      </w:tabs>
      <w:spacing w:after="0"/>
    </w:pPr>
  </w:style>
  <w:style w:type="paragraph" w:customStyle="1" w:styleId="TRNotary">
    <w:name w:val="TR_Notary"/>
    <w:basedOn w:val="TRBase"/>
    <w:uiPriority w:val="99"/>
    <w:rsid w:val="00BD3798"/>
    <w:pPr>
      <w:jc w:val="both"/>
    </w:pPr>
  </w:style>
  <w:style w:type="paragraph" w:customStyle="1" w:styleId="TRCover">
    <w:name w:val="TR_Cover"/>
    <w:basedOn w:val="TRBase"/>
    <w:uiPriority w:val="99"/>
    <w:rsid w:val="00BD3798"/>
    <w:pPr>
      <w:jc w:val="center"/>
    </w:pPr>
  </w:style>
  <w:style w:type="paragraph" w:customStyle="1" w:styleId="TRBody2">
    <w:name w:val="TR_Body2"/>
    <w:basedOn w:val="TRBase"/>
    <w:uiPriority w:val="99"/>
    <w:rsid w:val="00BD3798"/>
    <w:pPr>
      <w:spacing w:line="360" w:lineRule="auto"/>
      <w:jc w:val="both"/>
    </w:pPr>
  </w:style>
  <w:style w:type="paragraph" w:customStyle="1" w:styleId="TRZT">
    <w:name w:val="TR_ZT"/>
    <w:basedOn w:val="TRArt1"/>
    <w:uiPriority w:val="99"/>
  </w:style>
  <w:style w:type="paragraph" w:customStyle="1" w:styleId="TRSigName">
    <w:name w:val="TR_SigName"/>
    <w:basedOn w:val="TRBase"/>
    <w:uiPriority w:val="99"/>
    <w:rsid w:val="00BD3798"/>
    <w:pPr>
      <w:spacing w:after="0"/>
      <w:ind w:left="4320"/>
    </w:pPr>
  </w:style>
  <w:style w:type="character" w:customStyle="1" w:styleId="Object">
    <w:name w:val="Object"/>
    <w:uiPriority w:val="99"/>
    <w:rsid w:val="00BD3798"/>
    <w:rPr>
      <w:rFonts w:cs="Times New Roman"/>
      <w:vanish/>
      <w:color w:val="800000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Tahoma" w:hAnsi="Tahoma" w:cs="Tahoma"/>
      <w:sz w:val="16"/>
      <w:szCs w:val="16"/>
    </w:rPr>
  </w:style>
  <w:style w:type="paragraph" w:customStyle="1" w:styleId="TRCoverTitle">
    <w:name w:val="TR_CoverTitle"/>
    <w:basedOn w:val="TRBase"/>
    <w:next w:val="TRBase"/>
    <w:uiPriority w:val="99"/>
    <w:rsid w:val="00BD3798"/>
    <w:pPr>
      <w:keepNext/>
      <w:spacing w:before="1920" w:after="960"/>
      <w:ind w:left="720" w:right="720"/>
      <w:jc w:val="center"/>
    </w:pPr>
    <w:rPr>
      <w:rFonts w:ascii="Book Antiqua" w:hAnsi="Book Antiqua" w:cs="Book Antiqua"/>
      <w:sz w:val="40"/>
      <w:szCs w:val="40"/>
    </w:rPr>
  </w:style>
  <w:style w:type="paragraph" w:styleId="BodyText2">
    <w:name w:val="Body Text 2"/>
    <w:basedOn w:val="BodyText"/>
    <w:link w:val="BodyText2Char"/>
    <w:uiPriority w:val="99"/>
    <w:pPr>
      <w:spacing w:after="240"/>
      <w:ind w:left="1440" w:right="1440"/>
    </w:pPr>
  </w:style>
  <w:style w:type="character" w:customStyle="1" w:styleId="BodyText2Char">
    <w:name w:val="Body Text 2 Char"/>
    <w:link w:val="BodyText2"/>
    <w:uiPriority w:val="99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Cs w:val="20"/>
    </w:rPr>
  </w:style>
  <w:style w:type="character" w:customStyle="1" w:styleId="BodyTextChar">
    <w:name w:val="Body Text Char"/>
    <w:link w:val="BodyText"/>
    <w:uiPriority w:val="99"/>
    <w:locked/>
    <w:rPr>
      <w:rFonts w:cs="Times New Roman"/>
      <w:sz w:val="24"/>
    </w:rPr>
  </w:style>
  <w:style w:type="character" w:styleId="CommentReference">
    <w:name w:val="annotation reference"/>
    <w:uiPriority w:val="99"/>
    <w:semiHidden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Pr>
      <w:rFonts w:cs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</w:rPr>
  </w:style>
  <w:style w:type="character" w:customStyle="1" w:styleId="CommentSubjectChar">
    <w:name w:val="Comment Subject Char"/>
    <w:link w:val="CommentSubject"/>
    <w:uiPriority w:val="99"/>
    <w:locked/>
    <w:rPr>
      <w:rFonts w:cs="Times New Roman"/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imes New Roman"/>
      <w:sz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locked/>
    <w:rPr>
      <w:sz w:val="24"/>
      <w:szCs w:val="24"/>
    </w:rPr>
  </w:style>
  <w:style w:type="character" w:styleId="PageNumber">
    <w:name w:val="page number"/>
    <w:rPr>
      <w:rFonts w:cs="Times New Roman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D3798"/>
    <w:rPr>
      <w:rFonts w:cs="Arial"/>
    </w:rPr>
  </w:style>
  <w:style w:type="character" w:customStyle="1" w:styleId="TRBaseChar">
    <w:name w:val="TR_Base Char"/>
    <w:link w:val="TRBase"/>
    <w:uiPriority w:val="99"/>
    <w:locked/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Pr>
      <w:sz w:val="24"/>
      <w:szCs w:val="24"/>
    </w:rPr>
  </w:style>
  <w:style w:type="paragraph" w:customStyle="1" w:styleId="TRBody3">
    <w:name w:val="TR_Body3"/>
    <w:basedOn w:val="TRBase"/>
    <w:uiPriority w:val="99"/>
    <w:rsid w:val="00BD3798"/>
    <w:pPr>
      <w:ind w:firstLine="720"/>
      <w:jc w:val="both"/>
    </w:pPr>
  </w:style>
  <w:style w:type="character" w:styleId="Emphasis">
    <w:name w:val="Emphasis"/>
    <w:uiPriority w:val="99"/>
    <w:qFormat/>
    <w:rPr>
      <w:rFonts w:cs="Times New Roman"/>
      <w:i/>
    </w:rPr>
  </w:style>
  <w:style w:type="character" w:customStyle="1" w:styleId="TRBody1Char">
    <w:name w:val="TR_Body1 Char"/>
    <w:link w:val="TRBody1"/>
    <w:uiPriority w:val="99"/>
    <w:locked/>
    <w:rsid w:val="004A541C"/>
    <w:rPr>
      <w:sz w:val="24"/>
      <w:szCs w:val="24"/>
    </w:rPr>
  </w:style>
  <w:style w:type="character" w:customStyle="1" w:styleId="TRParaHdr">
    <w:name w:val="TR_ParaHdr"/>
    <w:uiPriority w:val="99"/>
    <w:rsid w:val="00BD3798"/>
    <w:rPr>
      <w:rFonts w:cs="Times New Roman"/>
      <w:b/>
      <w:bCs/>
      <w:color w:val="000000"/>
      <w:u w:val="none"/>
    </w:rPr>
  </w:style>
  <w:style w:type="paragraph" w:customStyle="1" w:styleId="TRBody4">
    <w:name w:val="TR_Body4"/>
    <w:basedOn w:val="TRBase"/>
    <w:uiPriority w:val="99"/>
    <w:rsid w:val="00BD3798"/>
    <w:pPr>
      <w:jc w:val="both"/>
    </w:pPr>
  </w:style>
  <w:style w:type="paragraph" w:customStyle="1" w:styleId="TRMemHeader1">
    <w:name w:val="TR_MemHeader1"/>
    <w:basedOn w:val="TRBase"/>
    <w:next w:val="TRMemBody"/>
    <w:uiPriority w:val="99"/>
    <w:rsid w:val="00BD3798"/>
    <w:pPr>
      <w:ind w:left="720" w:right="720"/>
      <w:jc w:val="center"/>
    </w:pPr>
    <w:rPr>
      <w:b/>
      <w:bCs/>
    </w:rPr>
  </w:style>
  <w:style w:type="paragraph" w:customStyle="1" w:styleId="TRMemHeader2">
    <w:name w:val="TR_MemHeader2"/>
    <w:basedOn w:val="TRBase"/>
    <w:next w:val="TRMemBody"/>
    <w:uiPriority w:val="99"/>
    <w:rsid w:val="00BD3798"/>
    <w:pPr>
      <w:ind w:left="720"/>
    </w:pPr>
    <w:rPr>
      <w:b/>
      <w:bCs/>
    </w:rPr>
  </w:style>
  <w:style w:type="paragraph" w:customStyle="1" w:styleId="TRMemBody">
    <w:name w:val="TR_MemBody"/>
    <w:basedOn w:val="TRBase"/>
    <w:uiPriority w:val="99"/>
    <w:rsid w:val="00BD3798"/>
    <w:pPr>
      <w:ind w:firstLine="720"/>
      <w:jc w:val="both"/>
    </w:pPr>
  </w:style>
  <w:style w:type="paragraph" w:customStyle="1" w:styleId="TRMemAddr">
    <w:name w:val="TR_MemAddr"/>
    <w:basedOn w:val="TRBase"/>
    <w:link w:val="TRMemAddrChar"/>
    <w:uiPriority w:val="99"/>
    <w:rsid w:val="00BD3798"/>
    <w:pPr>
      <w:ind w:left="1440" w:right="720" w:hanging="1440"/>
    </w:pPr>
  </w:style>
  <w:style w:type="paragraph" w:customStyle="1" w:styleId="TRMemBullet">
    <w:name w:val="TR_MemBullet"/>
    <w:basedOn w:val="TRBase"/>
    <w:uiPriority w:val="99"/>
    <w:rsid w:val="00BD3798"/>
    <w:pPr>
      <w:numPr>
        <w:numId w:val="1"/>
      </w:numPr>
      <w:ind w:left="1080"/>
    </w:pPr>
  </w:style>
  <w:style w:type="paragraph" w:customStyle="1" w:styleId="TRLtr">
    <w:name w:val="TR_Ltr"/>
    <w:basedOn w:val="TRBase"/>
    <w:uiPriority w:val="99"/>
    <w:rsid w:val="00BD3798"/>
  </w:style>
  <w:style w:type="paragraph" w:customStyle="1" w:styleId="TRLtrDate">
    <w:name w:val="TR_LtrDate"/>
    <w:basedOn w:val="TRLtr"/>
    <w:next w:val="TRLtr"/>
    <w:uiPriority w:val="99"/>
    <w:rsid w:val="00BD3798"/>
    <w:pPr>
      <w:ind w:left="4320"/>
    </w:pPr>
  </w:style>
  <w:style w:type="paragraph" w:customStyle="1" w:styleId="TRLtrBody">
    <w:name w:val="TR_LtrBody"/>
    <w:basedOn w:val="TRLtr"/>
    <w:uiPriority w:val="99"/>
    <w:rsid w:val="00BD3798"/>
    <w:pPr>
      <w:ind w:firstLine="720"/>
      <w:jc w:val="both"/>
    </w:pPr>
  </w:style>
  <w:style w:type="paragraph" w:customStyle="1" w:styleId="TRLtrRe">
    <w:name w:val="TR_LtrRe"/>
    <w:basedOn w:val="TRLtr"/>
    <w:next w:val="TRLtrBody"/>
    <w:uiPriority w:val="99"/>
    <w:rsid w:val="00BD3798"/>
    <w:pPr>
      <w:ind w:left="1440" w:hanging="720"/>
    </w:pPr>
  </w:style>
  <w:style w:type="paragraph" w:customStyle="1" w:styleId="TRHeaderBar">
    <w:name w:val="TR_HeaderBar"/>
    <w:basedOn w:val="TRBase"/>
    <w:uiPriority w:val="99"/>
    <w:rsid w:val="00BD3798"/>
    <w:pPr>
      <w:pBdr>
        <w:top w:val="single" w:sz="4" w:space="1" w:color="auto"/>
        <w:bottom w:val="single" w:sz="4" w:space="1" w:color="auto"/>
      </w:pBdr>
      <w:spacing w:before="240"/>
      <w:jc w:val="center"/>
    </w:pPr>
    <w:rPr>
      <w:b/>
      <w:bCs/>
    </w:rPr>
  </w:style>
  <w:style w:type="paragraph" w:customStyle="1" w:styleId="TRFooterBase">
    <w:name w:val="TR_Footer_Base"/>
    <w:basedOn w:val="TRBase"/>
    <w:uiPriority w:val="99"/>
    <w:rsid w:val="00BD3798"/>
    <w:pPr>
      <w:tabs>
        <w:tab w:val="center" w:pos="4680"/>
        <w:tab w:val="right" w:pos="9360"/>
      </w:tabs>
    </w:pPr>
    <w:rPr>
      <w:sz w:val="16"/>
      <w:szCs w:val="16"/>
    </w:rPr>
  </w:style>
  <w:style w:type="character" w:customStyle="1" w:styleId="TRFooter8">
    <w:name w:val="TR_Footer_8"/>
    <w:uiPriority w:val="99"/>
    <w:rsid w:val="00BD3798"/>
    <w:rPr>
      <w:rFonts w:cs="Times New Roman"/>
      <w:b/>
      <w:bCs/>
      <w:sz w:val="16"/>
      <w:szCs w:val="16"/>
    </w:rPr>
  </w:style>
  <w:style w:type="character" w:customStyle="1" w:styleId="TRFooter10">
    <w:name w:val="TR_Footer_10"/>
    <w:uiPriority w:val="99"/>
    <w:rsid w:val="00BD3798"/>
    <w:rPr>
      <w:rFonts w:cs="Times New Roman"/>
      <w:sz w:val="20"/>
      <w:szCs w:val="20"/>
    </w:rPr>
  </w:style>
  <w:style w:type="character" w:customStyle="1" w:styleId="TRFooter12">
    <w:name w:val="TR_Footer_12"/>
    <w:uiPriority w:val="99"/>
    <w:rsid w:val="00BD3798"/>
    <w:rPr>
      <w:rFonts w:cs="Times New Roman"/>
      <w:sz w:val="24"/>
      <w:szCs w:val="24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character" w:customStyle="1" w:styleId="TRArt2Char">
    <w:name w:val="TR_Art2 Char"/>
    <w:link w:val="TRArt2"/>
    <w:uiPriority w:val="99"/>
    <w:locked/>
    <w:rsid w:val="004A541C"/>
    <w:rPr>
      <w:sz w:val="24"/>
      <w:szCs w:val="24"/>
    </w:rPr>
  </w:style>
  <w:style w:type="paragraph" w:customStyle="1" w:styleId="TRArt5B">
    <w:name w:val="TR_Art5B"/>
    <w:basedOn w:val="TRBody"/>
    <w:link w:val="TRArt5BChar"/>
    <w:uiPriority w:val="99"/>
    <w:rsid w:val="00BD3798"/>
    <w:pPr>
      <w:numPr>
        <w:ilvl w:val="5"/>
        <w:numId w:val="24"/>
      </w:numPr>
    </w:pPr>
  </w:style>
  <w:style w:type="paragraph" w:customStyle="1" w:styleId="StyleTRArt1Linespacingsingle">
    <w:name w:val="Style TR_Art1 + Line spacing:  single"/>
    <w:basedOn w:val="Normal"/>
    <w:uiPriority w:val="99"/>
    <w:pPr>
      <w:keepNext/>
      <w:keepLines/>
      <w:tabs>
        <w:tab w:val="num" w:pos="360"/>
      </w:tabs>
      <w:spacing w:after="240"/>
      <w:ind w:left="360" w:hanging="360"/>
      <w:jc w:val="center"/>
      <w:outlineLvl w:val="0"/>
    </w:pPr>
    <w:rPr>
      <w:b/>
      <w:bCs/>
    </w:rPr>
  </w:style>
  <w:style w:type="character" w:customStyle="1" w:styleId="TRMemAddrChar">
    <w:name w:val="TR_MemAddr Char"/>
    <w:link w:val="TRMemAddr"/>
    <w:uiPriority w:val="99"/>
    <w:locked/>
    <w:rPr>
      <w:sz w:val="24"/>
      <w:szCs w:val="24"/>
    </w:rPr>
  </w:style>
  <w:style w:type="character" w:customStyle="1" w:styleId="TRBodyChar">
    <w:name w:val="TR_Body Char"/>
    <w:link w:val="TRBody"/>
    <w:uiPriority w:val="99"/>
    <w:locked/>
    <w:rPr>
      <w:sz w:val="24"/>
      <w:szCs w:val="24"/>
    </w:rPr>
  </w:style>
  <w:style w:type="character" w:customStyle="1" w:styleId="TRArt5BChar">
    <w:name w:val="TR_Art5B Char"/>
    <w:link w:val="TRArt5B"/>
    <w:uiPriority w:val="99"/>
    <w:locked/>
    <w:rPr>
      <w:sz w:val="24"/>
      <w:szCs w:val="24"/>
    </w:rPr>
  </w:style>
  <w:style w:type="paragraph" w:customStyle="1" w:styleId="ELPBase">
    <w:name w:val="ELP_Base"/>
    <w:basedOn w:val="TRBase"/>
    <w:link w:val="ELPBaseChar"/>
    <w:uiPriority w:val="99"/>
    <w:rPr>
      <w:rFonts w:ascii="Tahoma" w:hAnsi="Tahoma"/>
      <w:szCs w:val="20"/>
    </w:rPr>
  </w:style>
  <w:style w:type="paragraph" w:customStyle="1" w:styleId="ELPBody">
    <w:name w:val="ELP_Body"/>
    <w:basedOn w:val="ELPBase"/>
    <w:uiPriority w:val="99"/>
    <w:pPr>
      <w:jc w:val="both"/>
    </w:pPr>
  </w:style>
  <w:style w:type="paragraph" w:customStyle="1" w:styleId="ELPBox1">
    <w:name w:val="ELP_Box1"/>
    <w:basedOn w:val="ELPBase"/>
    <w:uiPriority w:val="99"/>
    <w:pPr>
      <w:numPr>
        <w:numId w:val="3"/>
      </w:numPr>
    </w:pPr>
  </w:style>
  <w:style w:type="paragraph" w:customStyle="1" w:styleId="ELPBox2">
    <w:name w:val="ELP_Box2"/>
    <w:basedOn w:val="ELPBase"/>
    <w:uiPriority w:val="99"/>
    <w:pPr>
      <w:numPr>
        <w:numId w:val="4"/>
      </w:numPr>
    </w:pPr>
  </w:style>
  <w:style w:type="paragraph" w:customStyle="1" w:styleId="ELPBox3">
    <w:name w:val="ELP_Box3"/>
    <w:basedOn w:val="ELPBase"/>
    <w:uiPriority w:val="99"/>
    <w:pPr>
      <w:numPr>
        <w:numId w:val="5"/>
      </w:numPr>
    </w:pPr>
  </w:style>
  <w:style w:type="paragraph" w:customStyle="1" w:styleId="ELPQuote1">
    <w:name w:val="ELP_Quote1"/>
    <w:basedOn w:val="ELPBody"/>
    <w:uiPriority w:val="99"/>
    <w:pPr>
      <w:ind w:left="2160" w:right="720"/>
    </w:pPr>
    <w:rPr>
      <w:i/>
      <w:iCs/>
    </w:rPr>
  </w:style>
  <w:style w:type="paragraph" w:customStyle="1" w:styleId="ELPHdrLevel1">
    <w:name w:val="ELP_HdrLevel1"/>
    <w:basedOn w:val="ELPBase"/>
    <w:next w:val="ELPBodyLevel1"/>
    <w:uiPriority w:val="99"/>
    <w:pPr>
      <w:numPr>
        <w:numId w:val="6"/>
      </w:numPr>
    </w:pPr>
    <w:rPr>
      <w:b/>
      <w:bCs/>
      <w:u w:val="single"/>
    </w:rPr>
  </w:style>
  <w:style w:type="paragraph" w:customStyle="1" w:styleId="ELPHdrLevel2">
    <w:name w:val="ELP_HdrLevel2"/>
    <w:basedOn w:val="ELPBase"/>
    <w:next w:val="ELPBodyLevel2"/>
    <w:uiPriority w:val="99"/>
    <w:pPr>
      <w:numPr>
        <w:ilvl w:val="1"/>
        <w:numId w:val="6"/>
      </w:numPr>
    </w:pPr>
    <w:rPr>
      <w:b/>
      <w:bCs/>
      <w:u w:val="single"/>
    </w:rPr>
  </w:style>
  <w:style w:type="paragraph" w:customStyle="1" w:styleId="ELPHdrLevel3">
    <w:name w:val="ELP_HdrLevel3"/>
    <w:basedOn w:val="ELPBase"/>
    <w:next w:val="ELPBodyLevel3"/>
    <w:link w:val="ELPHdrLevel3CharChar"/>
    <w:uiPriority w:val="99"/>
    <w:pPr>
      <w:numPr>
        <w:ilvl w:val="2"/>
        <w:numId w:val="6"/>
      </w:numPr>
    </w:pPr>
    <w:rPr>
      <w:b/>
      <w:u w:val="single"/>
    </w:rPr>
  </w:style>
  <w:style w:type="paragraph" w:customStyle="1" w:styleId="ELPBodyLevel1">
    <w:name w:val="ELP_BodyLevel1"/>
    <w:basedOn w:val="ELPBase"/>
    <w:uiPriority w:val="99"/>
    <w:pPr>
      <w:ind w:firstLine="720"/>
    </w:pPr>
  </w:style>
  <w:style w:type="paragraph" w:customStyle="1" w:styleId="ELPBodyLevel2">
    <w:name w:val="ELP_BodyLevel2"/>
    <w:basedOn w:val="ELPBody"/>
    <w:uiPriority w:val="99"/>
    <w:pPr>
      <w:spacing w:after="120"/>
      <w:ind w:left="1440"/>
    </w:pPr>
  </w:style>
  <w:style w:type="paragraph" w:customStyle="1" w:styleId="ELPBodyLevel3">
    <w:name w:val="ELP_BodyLevel3"/>
    <w:basedOn w:val="ELPBody"/>
    <w:uiPriority w:val="99"/>
    <w:pPr>
      <w:ind w:left="2520"/>
    </w:pPr>
  </w:style>
  <w:style w:type="paragraph" w:customStyle="1" w:styleId="ELPBullet1">
    <w:name w:val="ELP_Bullet1"/>
    <w:basedOn w:val="ELPBody"/>
    <w:uiPriority w:val="99"/>
    <w:pPr>
      <w:numPr>
        <w:ilvl w:val="5"/>
        <w:numId w:val="6"/>
      </w:numPr>
    </w:pPr>
  </w:style>
  <w:style w:type="paragraph" w:customStyle="1" w:styleId="ELPBullet2">
    <w:name w:val="ELP_Bullet2"/>
    <w:basedOn w:val="ELPBody"/>
    <w:uiPriority w:val="99"/>
    <w:pPr>
      <w:numPr>
        <w:ilvl w:val="6"/>
        <w:numId w:val="6"/>
      </w:numPr>
    </w:pPr>
  </w:style>
  <w:style w:type="paragraph" w:customStyle="1" w:styleId="ELPBullet3">
    <w:name w:val="ELP_Bullet3"/>
    <w:basedOn w:val="ELPBullet2"/>
    <w:uiPriority w:val="99"/>
    <w:pPr>
      <w:numPr>
        <w:ilvl w:val="7"/>
      </w:numPr>
      <w:tabs>
        <w:tab w:val="left" w:pos="3240"/>
      </w:tabs>
    </w:pPr>
  </w:style>
  <w:style w:type="character" w:customStyle="1" w:styleId="ELPBaseChar">
    <w:name w:val="ELP_Base Char"/>
    <w:link w:val="ELPBase"/>
    <w:uiPriority w:val="99"/>
    <w:locked/>
    <w:rPr>
      <w:rFonts w:ascii="Tahoma" w:hAnsi="Tahoma"/>
      <w:sz w:val="24"/>
      <w:lang w:val="en-US" w:eastAsia="en-US"/>
    </w:rPr>
  </w:style>
  <w:style w:type="character" w:customStyle="1" w:styleId="ELPHdrLevel3CharChar">
    <w:name w:val="ELP_HdrLevel3 Char Char"/>
    <w:link w:val="ELPHdrLevel3"/>
    <w:uiPriority w:val="99"/>
    <w:locked/>
    <w:rPr>
      <w:rFonts w:ascii="Tahoma" w:hAnsi="Tahoma"/>
      <w:b/>
      <w:sz w:val="24"/>
      <w:u w:val="single"/>
    </w:rPr>
  </w:style>
  <w:style w:type="paragraph" w:customStyle="1" w:styleId="ELPBodyLevel3B">
    <w:name w:val="ELP_BodyLevel3B"/>
    <w:basedOn w:val="Normal"/>
    <w:uiPriority w:val="99"/>
    <w:pPr>
      <w:numPr>
        <w:ilvl w:val="3"/>
        <w:numId w:val="6"/>
      </w:numPr>
    </w:pPr>
  </w:style>
  <w:style w:type="paragraph" w:customStyle="1" w:styleId="ELPBodyLevel1A">
    <w:name w:val="ELP_BodyLevel1A"/>
    <w:basedOn w:val="ELPBase"/>
    <w:uiPriority w:val="99"/>
    <w:pPr>
      <w:ind w:left="1440"/>
      <w:jc w:val="both"/>
    </w:pPr>
  </w:style>
  <w:style w:type="paragraph" w:customStyle="1" w:styleId="ELPBodyLevel2A">
    <w:name w:val="ELP_BodyLevel2A"/>
    <w:basedOn w:val="ELPBase"/>
    <w:uiPriority w:val="99"/>
    <w:pPr>
      <w:ind w:left="2160"/>
      <w:jc w:val="both"/>
    </w:pPr>
  </w:style>
  <w:style w:type="paragraph" w:customStyle="1" w:styleId="ELPBodyLevel3A">
    <w:name w:val="ELP_BodyLevel3A"/>
    <w:basedOn w:val="ELPBase"/>
    <w:uiPriority w:val="99"/>
    <w:pPr>
      <w:ind w:left="3240"/>
      <w:jc w:val="both"/>
    </w:pPr>
  </w:style>
  <w:style w:type="paragraph" w:customStyle="1" w:styleId="ELPDot3">
    <w:name w:val="ELP_Dot3"/>
    <w:basedOn w:val="ELPBase"/>
    <w:uiPriority w:val="99"/>
    <w:pPr>
      <w:numPr>
        <w:ilvl w:val="8"/>
        <w:numId w:val="6"/>
      </w:numPr>
      <w:tabs>
        <w:tab w:val="left" w:pos="3240"/>
      </w:tabs>
      <w:jc w:val="both"/>
    </w:pPr>
  </w:style>
  <w:style w:type="paragraph" w:customStyle="1" w:styleId="ELPDot2">
    <w:name w:val="ELP_Dot2"/>
    <w:basedOn w:val="ELPBase"/>
    <w:uiPriority w:val="99"/>
    <w:pPr>
      <w:numPr>
        <w:ilvl w:val="4"/>
        <w:numId w:val="6"/>
      </w:numPr>
      <w:jc w:val="both"/>
    </w:pPr>
  </w:style>
  <w:style w:type="paragraph" w:customStyle="1" w:styleId="ELPDot1">
    <w:name w:val="ELP_Dot1"/>
    <w:basedOn w:val="ELPBase"/>
    <w:uiPriority w:val="99"/>
    <w:pPr>
      <w:numPr>
        <w:numId w:val="7"/>
      </w:numPr>
      <w:jc w:val="both"/>
    </w:pPr>
  </w:style>
  <w:style w:type="character" w:customStyle="1" w:styleId="TRArt3BChar">
    <w:name w:val="TR_Art3B Char"/>
    <w:link w:val="TRArt3B"/>
    <w:uiPriority w:val="99"/>
    <w:locked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cs="Times New Roman"/>
      <w:sz w:val="20"/>
    </w:rPr>
  </w:style>
  <w:style w:type="character" w:styleId="FootnoteReference">
    <w:name w:val="footnote reference"/>
    <w:uiPriority w:val="99"/>
    <w:rPr>
      <w:rFonts w:ascii="Times New Roman" w:hAnsi="Times New Roman" w:cs="Times New Roman"/>
      <w:vertAlign w:val="superscript"/>
    </w:rPr>
  </w:style>
  <w:style w:type="character" w:customStyle="1" w:styleId="TRBaseChar1">
    <w:name w:val="TR_Base Char1"/>
    <w:uiPriority w:val="99"/>
    <w:locked/>
    <w:rPr>
      <w:sz w:val="24"/>
      <w:lang w:val="en-US" w:eastAsia="en-US"/>
    </w:rPr>
  </w:style>
  <w:style w:type="character" w:customStyle="1" w:styleId="TRArt4BChar">
    <w:name w:val="TR_Art4B Char"/>
    <w:link w:val="TRArt4B"/>
    <w:uiPriority w:val="99"/>
    <w:locked/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BD3798"/>
    <w:pPr>
      <w:spacing w:line="360" w:lineRule="auto"/>
      <w:ind w:left="240"/>
    </w:pPr>
    <w:rPr>
      <w:rFonts w:cs="Arial"/>
    </w:rPr>
  </w:style>
  <w:style w:type="paragraph" w:customStyle="1" w:styleId="TRArt1Left">
    <w:name w:val="TR_Art1Left"/>
    <w:basedOn w:val="TRBase"/>
    <w:uiPriority w:val="99"/>
    <w:pPr>
      <w:numPr>
        <w:numId w:val="8"/>
      </w:numPr>
      <w:tabs>
        <w:tab w:val="left" w:pos="720"/>
      </w:tabs>
      <w:spacing w:before="240" w:line="360" w:lineRule="auto"/>
      <w:ind w:firstLine="720"/>
      <w:jc w:val="both"/>
      <w:outlineLvl w:val="0"/>
    </w:pPr>
  </w:style>
  <w:style w:type="paragraph" w:customStyle="1" w:styleId="TRListNoNum">
    <w:name w:val="TR_ListNoNum"/>
    <w:basedOn w:val="TRBase"/>
    <w:uiPriority w:val="99"/>
    <w:pPr>
      <w:numPr>
        <w:numId w:val="9"/>
      </w:numPr>
      <w:tabs>
        <w:tab w:val="left" w:pos="1800"/>
      </w:tabs>
      <w:spacing w:line="360" w:lineRule="auto"/>
      <w:ind w:left="1800"/>
    </w:pPr>
  </w:style>
  <w:style w:type="paragraph" w:customStyle="1" w:styleId="TRListNum">
    <w:name w:val="TR_ListNum"/>
    <w:basedOn w:val="TRBase"/>
    <w:uiPriority w:val="99"/>
    <w:pPr>
      <w:numPr>
        <w:numId w:val="10"/>
      </w:numPr>
      <w:spacing w:line="360" w:lineRule="auto"/>
    </w:pPr>
  </w:style>
  <w:style w:type="paragraph" w:customStyle="1" w:styleId="TRLtrSal">
    <w:name w:val="TR_LtrSal"/>
    <w:basedOn w:val="TRBase"/>
    <w:next w:val="TRLtr"/>
    <w:uiPriority w:val="99"/>
    <w:pPr>
      <w:spacing w:before="360" w:after="360"/>
    </w:pPr>
    <w:rPr>
      <w:color w:val="000000"/>
    </w:rPr>
  </w:style>
  <w:style w:type="paragraph" w:customStyle="1" w:styleId="TRLtrAddr">
    <w:name w:val="TR_LtrAddr"/>
    <w:basedOn w:val="TRBase"/>
    <w:uiPriority w:val="99"/>
    <w:pPr>
      <w:spacing w:before="60" w:after="60"/>
    </w:pPr>
    <w:rPr>
      <w:noProof/>
    </w:rPr>
  </w:style>
  <w:style w:type="paragraph" w:customStyle="1" w:styleId="TRLtrBodyBullet">
    <w:name w:val="TR_LtrBodyBullet"/>
    <w:basedOn w:val="TRBase"/>
    <w:uiPriority w:val="99"/>
    <w:pPr>
      <w:numPr>
        <w:numId w:val="11"/>
      </w:numPr>
    </w:pPr>
  </w:style>
  <w:style w:type="paragraph" w:customStyle="1" w:styleId="TRLtrBodyNum">
    <w:name w:val="TR_LtrBodyNum"/>
    <w:basedOn w:val="TRBase"/>
    <w:uiPriority w:val="99"/>
    <w:pPr>
      <w:numPr>
        <w:numId w:val="12"/>
      </w:numPr>
      <w:ind w:left="720"/>
    </w:pPr>
  </w:style>
  <w:style w:type="paragraph" w:customStyle="1" w:styleId="TRLtrCc">
    <w:name w:val="TR_LtrCc"/>
    <w:basedOn w:val="Normal"/>
    <w:uiPriority w:val="99"/>
    <w:pPr>
      <w:spacing w:before="240" w:after="240"/>
    </w:pPr>
    <w:rPr>
      <w:color w:val="000000"/>
    </w:rPr>
  </w:style>
  <w:style w:type="paragraph" w:customStyle="1" w:styleId="TRLtrClose">
    <w:name w:val="TR_LtrClose"/>
    <w:basedOn w:val="TRBase"/>
    <w:next w:val="TRBase"/>
    <w:uiPriority w:val="99"/>
    <w:pPr>
      <w:ind w:left="4320"/>
    </w:pPr>
  </w:style>
  <w:style w:type="paragraph" w:customStyle="1" w:styleId="TRLtrHead">
    <w:name w:val="TR_LtrHead"/>
    <w:basedOn w:val="TRBase"/>
    <w:uiPriority w:val="99"/>
    <w:pPr>
      <w:jc w:val="center"/>
    </w:pPr>
    <w:rPr>
      <w:b/>
      <w:bCs/>
    </w:rPr>
  </w:style>
  <w:style w:type="paragraph" w:customStyle="1" w:styleId="TRLtrHead1">
    <w:name w:val="TR_LtrHead1"/>
    <w:basedOn w:val="TRLtrHead"/>
    <w:uiPriority w:val="99"/>
    <w:pPr>
      <w:spacing w:after="0"/>
    </w:pPr>
  </w:style>
  <w:style w:type="paragraph" w:customStyle="1" w:styleId="TRLtrHeadSpace">
    <w:name w:val="TR_LtrHeadSpace"/>
    <w:basedOn w:val="TRBase"/>
    <w:uiPriority w:val="99"/>
    <w:pPr>
      <w:spacing w:before="100" w:beforeAutospacing="1" w:after="960"/>
    </w:pPr>
    <w:rPr>
      <w:color w:val="000000"/>
    </w:rPr>
  </w:style>
  <w:style w:type="paragraph" w:customStyle="1" w:styleId="TRLtrList">
    <w:name w:val="TR_LtrList"/>
    <w:basedOn w:val="TRLtrBody"/>
    <w:uiPriority w:val="99"/>
    <w:pPr>
      <w:numPr>
        <w:numId w:val="13"/>
      </w:numPr>
    </w:pPr>
  </w:style>
  <w:style w:type="paragraph" w:customStyle="1" w:styleId="TRLtrList1">
    <w:name w:val="TR_LtrList1"/>
    <w:basedOn w:val="TRLtrList"/>
    <w:uiPriority w:val="99"/>
    <w:pPr>
      <w:numPr>
        <w:numId w:val="14"/>
      </w:numPr>
    </w:pPr>
  </w:style>
  <w:style w:type="paragraph" w:customStyle="1" w:styleId="TRLtrQuote">
    <w:name w:val="TR_LtrQuote"/>
    <w:basedOn w:val="TRBase"/>
    <w:uiPriority w:val="99"/>
    <w:pPr>
      <w:ind w:left="1440" w:right="1440"/>
      <w:jc w:val="both"/>
    </w:pPr>
  </w:style>
  <w:style w:type="paragraph" w:customStyle="1" w:styleId="TRLtrQuoteHdr">
    <w:name w:val="TR_LtrQuoteHdr"/>
    <w:basedOn w:val="TRLtrQuote"/>
    <w:uiPriority w:val="99"/>
    <w:rPr>
      <w:b/>
      <w:bCs/>
      <w:u w:val="single"/>
    </w:rPr>
  </w:style>
  <w:style w:type="paragraph" w:customStyle="1" w:styleId="TRSSBase">
    <w:name w:val="TR_SSBase"/>
    <w:basedOn w:val="TRBase"/>
    <w:uiPriority w:val="99"/>
    <w:rPr>
      <w:sz w:val="18"/>
      <w:szCs w:val="18"/>
    </w:rPr>
  </w:style>
  <w:style w:type="paragraph" w:customStyle="1" w:styleId="TRSSTableHeading">
    <w:name w:val="TR_SSTableHeading"/>
    <w:basedOn w:val="TRSSBase"/>
    <w:uiPriority w:val="99"/>
    <w:pPr>
      <w:tabs>
        <w:tab w:val="left" w:pos="360"/>
        <w:tab w:val="left" w:pos="1800"/>
        <w:tab w:val="left" w:pos="3427"/>
        <w:tab w:val="left" w:pos="5587"/>
        <w:tab w:val="left" w:pos="7027"/>
        <w:tab w:val="left" w:pos="8460"/>
        <w:tab w:val="left" w:pos="9540"/>
        <w:tab w:val="left" w:pos="10800"/>
        <w:tab w:val="right" w:pos="13680"/>
      </w:tabs>
    </w:pPr>
    <w:rPr>
      <w:rFonts w:ascii="Times New Roman Bold" w:hAnsi="Times New Roman Bold" w:cs="Times New Roman Bold"/>
      <w:b/>
      <w:bCs/>
      <w:u w:val="single"/>
    </w:rPr>
  </w:style>
  <w:style w:type="paragraph" w:customStyle="1" w:styleId="TRSSSideHeading">
    <w:name w:val="TR_SSSideHeading"/>
    <w:basedOn w:val="TRSSTableHeading"/>
    <w:next w:val="TRSSTableHeading"/>
    <w:uiPriority w:val="99"/>
  </w:style>
  <w:style w:type="paragraph" w:customStyle="1" w:styleId="TRSSTableText">
    <w:name w:val="TR_SSTableText"/>
    <w:basedOn w:val="TRSSBase"/>
    <w:uiPriority w:val="99"/>
    <w:pPr>
      <w:spacing w:before="60" w:after="60"/>
    </w:pPr>
  </w:style>
  <w:style w:type="paragraph" w:customStyle="1" w:styleId="TRSSTableLabel">
    <w:name w:val="TR_SSTableLabel"/>
    <w:basedOn w:val="TRSSTableText"/>
    <w:uiPriority w:val="99"/>
    <w:pPr>
      <w:jc w:val="right"/>
    </w:pPr>
    <w:rPr>
      <w:b/>
      <w:bCs/>
    </w:rPr>
  </w:style>
  <w:style w:type="paragraph" w:customStyle="1" w:styleId="TRSSTableLine">
    <w:name w:val="TR_SSTableLine"/>
    <w:basedOn w:val="TRSSBase"/>
    <w:uiPriority w:val="99"/>
    <w:pPr>
      <w:spacing w:line="480" w:lineRule="auto"/>
    </w:pPr>
  </w:style>
  <w:style w:type="paragraph" w:customStyle="1" w:styleId="TRSSTableNum">
    <w:name w:val="TR_SSTableNum"/>
    <w:basedOn w:val="TRSSBase"/>
    <w:uiPriority w:val="99"/>
    <w:pPr>
      <w:tabs>
        <w:tab w:val="decimal" w:pos="1512"/>
      </w:tabs>
      <w:spacing w:before="60" w:after="60"/>
      <w:jc w:val="right"/>
    </w:pPr>
  </w:style>
  <w:style w:type="paragraph" w:customStyle="1" w:styleId="TRTableLine">
    <w:name w:val="TR_TableLine"/>
    <w:basedOn w:val="TRBase"/>
    <w:uiPriority w:val="99"/>
    <w:pPr>
      <w:spacing w:line="480" w:lineRule="auto"/>
    </w:pPr>
  </w:style>
  <w:style w:type="paragraph" w:customStyle="1" w:styleId="TRTableText">
    <w:name w:val="TR_TableText"/>
    <w:basedOn w:val="TRBase"/>
    <w:uiPriority w:val="99"/>
    <w:pPr>
      <w:spacing w:before="60" w:after="60"/>
      <w:ind w:left="360" w:hanging="360"/>
    </w:pPr>
    <w:rPr>
      <w:sz w:val="22"/>
      <w:szCs w:val="22"/>
    </w:rPr>
  </w:style>
  <w:style w:type="paragraph" w:customStyle="1" w:styleId="TRTableNum">
    <w:name w:val="TR_TableNum"/>
    <w:basedOn w:val="TRTableText"/>
    <w:uiPriority w:val="99"/>
    <w:pPr>
      <w:tabs>
        <w:tab w:val="decimal" w:pos="1512"/>
      </w:tabs>
      <w:ind w:left="0" w:firstLine="0"/>
      <w:jc w:val="right"/>
    </w:pPr>
  </w:style>
  <w:style w:type="paragraph" w:customStyle="1" w:styleId="TRArt4">
    <w:name w:val="TR_Art4"/>
    <w:basedOn w:val="TRBase"/>
    <w:uiPriority w:val="99"/>
    <w:pPr>
      <w:numPr>
        <w:numId w:val="15"/>
      </w:numPr>
      <w:spacing w:line="360" w:lineRule="auto"/>
      <w:outlineLvl w:val="3"/>
    </w:pPr>
  </w:style>
  <w:style w:type="paragraph" w:customStyle="1" w:styleId="TRTableHeading">
    <w:name w:val="TR_TableHeading"/>
    <w:basedOn w:val="TRBase"/>
    <w:uiPriority w:val="99"/>
    <w:pPr>
      <w:jc w:val="center"/>
    </w:pPr>
    <w:rPr>
      <w:b/>
      <w:bCs/>
      <w:sz w:val="22"/>
      <w:szCs w:val="22"/>
      <w:u w:val="single"/>
    </w:rPr>
  </w:style>
  <w:style w:type="paragraph" w:customStyle="1" w:styleId="TRTableLabel">
    <w:name w:val="TR_TableLabel"/>
    <w:basedOn w:val="TRBase"/>
    <w:uiPriority w:val="99"/>
    <w:pPr>
      <w:jc w:val="right"/>
    </w:pPr>
    <w:rPr>
      <w:b/>
      <w:bCs/>
      <w:sz w:val="22"/>
      <w:szCs w:val="22"/>
    </w:rPr>
  </w:style>
  <w:style w:type="paragraph" w:customStyle="1" w:styleId="TRTableNum2">
    <w:name w:val="TR_TableNum2"/>
    <w:basedOn w:val="TRTableNum"/>
    <w:uiPriority w:val="99"/>
    <w:pPr>
      <w:tabs>
        <w:tab w:val="clear" w:pos="1512"/>
        <w:tab w:val="left" w:pos="1170"/>
        <w:tab w:val="left" w:pos="2610"/>
        <w:tab w:val="left" w:pos="3945"/>
        <w:tab w:val="right" w:pos="6120"/>
        <w:tab w:val="right" w:pos="7560"/>
        <w:tab w:val="right" w:pos="9000"/>
      </w:tabs>
      <w:spacing w:before="0" w:after="0"/>
      <w:jc w:val="left"/>
    </w:pPr>
  </w:style>
  <w:style w:type="character" w:customStyle="1" w:styleId="TRSigByChar">
    <w:name w:val="TR_SigBy Char"/>
    <w:link w:val="TRSigBy"/>
    <w:uiPriority w:val="99"/>
    <w:locked/>
    <w:rPr>
      <w:sz w:val="24"/>
      <w:szCs w:val="24"/>
    </w:rPr>
  </w:style>
  <w:style w:type="character" w:customStyle="1" w:styleId="TRArt1Char">
    <w:name w:val="TR_Art1 Char"/>
    <w:link w:val="TRArt1"/>
    <w:uiPriority w:val="99"/>
    <w:locked/>
    <w:rsid w:val="003D69F4"/>
    <w:rPr>
      <w:rFonts w:ascii="Times New Roman Bold" w:hAnsi="Times New Roman Bold"/>
      <w:b/>
      <w:bCs/>
      <w:caps/>
      <w:sz w:val="24"/>
      <w:szCs w:val="24"/>
    </w:rPr>
  </w:style>
  <w:style w:type="numbering" w:customStyle="1" w:styleId="TRList">
    <w:name w:val="TR_List"/>
    <w:pPr>
      <w:numPr>
        <w:numId w:val="16"/>
      </w:numPr>
    </w:pPr>
  </w:style>
  <w:style w:type="character" w:customStyle="1" w:styleId="Heading1Char">
    <w:name w:val="Heading 1 Char"/>
    <w:link w:val="Heading1"/>
    <w:uiPriority w:val="9"/>
    <w:rPr>
      <w:rFonts w:ascii="Cambria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Pr>
      <w:rFonts w:ascii="Cambria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Pr>
      <w:rFonts w:ascii="Cambria" w:hAnsi="Cambria"/>
      <w:b/>
      <w:bCs/>
      <w:sz w:val="26"/>
      <w:szCs w:val="26"/>
    </w:rPr>
  </w:style>
  <w:style w:type="paragraph" w:customStyle="1" w:styleId="TRAgr1">
    <w:name w:val="TR_Agr1"/>
    <w:basedOn w:val="TRBase"/>
    <w:uiPriority w:val="99"/>
    <w:rsid w:val="00BD3798"/>
    <w:pPr>
      <w:numPr>
        <w:numId w:val="17"/>
      </w:numPr>
      <w:tabs>
        <w:tab w:val="clear" w:pos="360"/>
      </w:tabs>
      <w:spacing w:after="120"/>
      <w:jc w:val="both"/>
      <w:outlineLvl w:val="0"/>
    </w:pPr>
  </w:style>
  <w:style w:type="paragraph" w:customStyle="1" w:styleId="TRAgr2">
    <w:name w:val="TR_Agr2"/>
    <w:basedOn w:val="TRBaseAgr"/>
    <w:rsid w:val="00BD3798"/>
    <w:pPr>
      <w:numPr>
        <w:numId w:val="19"/>
      </w:numPr>
      <w:ind w:left="0" w:firstLine="720"/>
    </w:pPr>
  </w:style>
  <w:style w:type="paragraph" w:customStyle="1" w:styleId="TRBaseAgr">
    <w:name w:val="TR_Base_Agr"/>
    <w:basedOn w:val="TRBase"/>
    <w:rsid w:val="00BD3798"/>
    <w:rPr>
      <w:sz w:val="28"/>
    </w:rPr>
  </w:style>
  <w:style w:type="paragraph" w:customStyle="1" w:styleId="TRBody1Agr">
    <w:name w:val="TR_Body1_Agr"/>
    <w:basedOn w:val="TRBody1"/>
    <w:rsid w:val="00BD3798"/>
    <w:rPr>
      <w:sz w:val="28"/>
    </w:rPr>
  </w:style>
  <w:style w:type="paragraph" w:customStyle="1" w:styleId="TRSigLineAgr">
    <w:name w:val="TR_SigLine_Agr"/>
    <w:basedOn w:val="TRSigLine"/>
    <w:rsid w:val="00BD3798"/>
    <w:pPr>
      <w:spacing w:after="0"/>
    </w:pPr>
    <w:rPr>
      <w:sz w:val="28"/>
    </w:rPr>
  </w:style>
  <w:style w:type="paragraph" w:customStyle="1" w:styleId="TRSigNameAgr">
    <w:name w:val="TR_SigName_Agr"/>
    <w:basedOn w:val="TRSigName"/>
    <w:rsid w:val="00BD3798"/>
    <w:rPr>
      <w:sz w:val="28"/>
    </w:rPr>
  </w:style>
  <w:style w:type="paragraph" w:customStyle="1" w:styleId="TRTitleAgr">
    <w:name w:val="TR_Title_Agr"/>
    <w:basedOn w:val="TRTitle"/>
    <w:rsid w:val="00BD3798"/>
    <w:rPr>
      <w:sz w:val="28"/>
    </w:rPr>
  </w:style>
  <w:style w:type="paragraph" w:customStyle="1" w:styleId="TRAgr3">
    <w:name w:val="TR_Agr3"/>
    <w:basedOn w:val="TRBaseAgr"/>
    <w:rsid w:val="00BD3798"/>
    <w:pPr>
      <w:numPr>
        <w:numId w:val="20"/>
      </w:numPr>
      <w:ind w:left="0" w:firstLine="720"/>
    </w:pPr>
  </w:style>
  <w:style w:type="character" w:customStyle="1" w:styleId="ObjectAgr">
    <w:name w:val="Object_Agr"/>
    <w:uiPriority w:val="1"/>
    <w:qFormat/>
    <w:rPr>
      <w:vanish/>
      <w:color w:val="800000"/>
      <w:szCs w:val="28"/>
      <w:vertAlign w:val="superscript"/>
    </w:rPr>
  </w:style>
  <w:style w:type="paragraph" w:customStyle="1" w:styleId="TRAgr4">
    <w:name w:val="TR_Agr4"/>
    <w:basedOn w:val="Normal"/>
    <w:rsid w:val="00BD3798"/>
    <w:pPr>
      <w:numPr>
        <w:numId w:val="18"/>
      </w:numPr>
      <w:spacing w:after="120"/>
      <w:ind w:left="0" w:firstLine="720"/>
    </w:pPr>
  </w:style>
  <w:style w:type="paragraph" w:customStyle="1" w:styleId="TRBody3Agr">
    <w:name w:val="TR_Body3_Agr"/>
    <w:basedOn w:val="TRBody3"/>
    <w:qFormat/>
    <w:rsid w:val="00BD3798"/>
    <w:pPr>
      <w:spacing w:after="120"/>
    </w:pPr>
    <w:rPr>
      <w:sz w:val="28"/>
    </w:rPr>
  </w:style>
  <w:style w:type="paragraph" w:customStyle="1" w:styleId="TRBaseAgr2">
    <w:name w:val="TR_Base_Agr2"/>
    <w:basedOn w:val="TRBaseAgr"/>
    <w:qFormat/>
    <w:rsid w:val="00BD3798"/>
    <w:pPr>
      <w:jc w:val="center"/>
    </w:pPr>
    <w:rPr>
      <w:szCs w:val="28"/>
    </w:rPr>
  </w:style>
  <w:style w:type="paragraph" w:customStyle="1" w:styleId="DFParaTitle1Form">
    <w:name w:val="DF_ParaTitle1_Form"/>
    <w:basedOn w:val="TRBase"/>
    <w:qFormat/>
    <w:rsid w:val="00BD3798"/>
    <w:pPr>
      <w:numPr>
        <w:numId w:val="21"/>
      </w:numPr>
      <w:spacing w:after="120"/>
    </w:pPr>
    <w:rPr>
      <w:b/>
      <w:u w:val="single"/>
    </w:rPr>
  </w:style>
  <w:style w:type="paragraph" w:customStyle="1" w:styleId="DFParaTitle2Form">
    <w:name w:val="DF_ParaTitle2_Form"/>
    <w:basedOn w:val="TRBase"/>
    <w:qFormat/>
    <w:rsid w:val="00BD3798"/>
    <w:pPr>
      <w:numPr>
        <w:numId w:val="22"/>
      </w:numPr>
      <w:spacing w:after="120"/>
    </w:pPr>
    <w:rPr>
      <w:szCs w:val="20"/>
      <w:u w:val="single"/>
    </w:rPr>
  </w:style>
  <w:style w:type="paragraph" w:customStyle="1" w:styleId="DFBody1Form">
    <w:name w:val="DF_Body1_Form"/>
    <w:basedOn w:val="TRBase"/>
    <w:qFormat/>
    <w:rsid w:val="00BD3798"/>
    <w:pPr>
      <w:spacing w:after="120"/>
      <w:ind w:firstLine="720"/>
    </w:pPr>
    <w:rPr>
      <w:szCs w:val="20"/>
    </w:rPr>
  </w:style>
  <w:style w:type="paragraph" w:customStyle="1" w:styleId="DFBody2Form">
    <w:name w:val="DF_Body2_Form"/>
    <w:basedOn w:val="TRBase"/>
    <w:qFormat/>
    <w:rsid w:val="00BD3798"/>
    <w:pPr>
      <w:ind w:firstLine="1440"/>
      <w:jc w:val="both"/>
    </w:pPr>
    <w:rPr>
      <w:szCs w:val="20"/>
    </w:rPr>
  </w:style>
  <w:style w:type="paragraph" w:customStyle="1" w:styleId="DFParaListForm">
    <w:name w:val="DF_ParaList_Form"/>
    <w:basedOn w:val="TRBase"/>
    <w:qFormat/>
    <w:rsid w:val="00BD3798"/>
    <w:pPr>
      <w:spacing w:after="120"/>
      <w:ind w:left="1440" w:hanging="720"/>
    </w:pPr>
    <w:rPr>
      <w:szCs w:val="20"/>
    </w:rPr>
  </w:style>
  <w:style w:type="paragraph" w:customStyle="1" w:styleId="DFParaTitle3Form">
    <w:name w:val="DF_ParaTitle3_Form"/>
    <w:basedOn w:val="TRBase"/>
    <w:qFormat/>
    <w:rsid w:val="00BD3798"/>
    <w:pPr>
      <w:spacing w:after="120"/>
      <w:ind w:firstLine="720"/>
    </w:pPr>
    <w:rPr>
      <w:szCs w:val="20"/>
      <w:u w:val="single"/>
    </w:rPr>
  </w:style>
  <w:style w:type="table" w:styleId="TableGrid">
    <w:name w:val="Table Grid"/>
    <w:basedOn w:val="TableNormal"/>
    <w:uiPriority w:val="39"/>
    <w:locked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Pr>
      <w:rFonts w:cs="Times New Roman"/>
    </w:rPr>
  </w:style>
  <w:style w:type="paragraph" w:customStyle="1" w:styleId="DFArt1Form">
    <w:name w:val="DF_Art1_Form"/>
    <w:basedOn w:val="TRArt1"/>
    <w:qFormat/>
    <w:pPr>
      <w:numPr>
        <w:numId w:val="0"/>
      </w:numPr>
      <w:tabs>
        <w:tab w:val="num" w:pos="360"/>
      </w:tabs>
      <w:spacing w:before="0" w:after="120"/>
      <w:ind w:firstLine="720"/>
      <w:jc w:val="left"/>
    </w:pPr>
    <w:rPr>
      <w:szCs w:val="20"/>
      <w:u w:val="single"/>
    </w:rPr>
  </w:style>
  <w:style w:type="paragraph" w:customStyle="1" w:styleId="DFArt2Form">
    <w:name w:val="DF_Art2_Form"/>
    <w:basedOn w:val="TRArt2"/>
    <w:qFormat/>
    <w:pPr>
      <w:numPr>
        <w:ilvl w:val="0"/>
        <w:numId w:val="0"/>
      </w:numPr>
      <w:tabs>
        <w:tab w:val="num" w:pos="720"/>
      </w:tabs>
      <w:jc w:val="left"/>
    </w:pPr>
    <w:rPr>
      <w:szCs w:val="20"/>
      <w:u w:val="single"/>
    </w:rPr>
  </w:style>
  <w:style w:type="paragraph" w:customStyle="1" w:styleId="DFBodyIndent1">
    <w:name w:val="DF_Body_Indent1"/>
    <w:basedOn w:val="TRBody1"/>
    <w:qFormat/>
    <w:pPr>
      <w:spacing w:after="0"/>
      <w:ind w:firstLine="1440"/>
    </w:pPr>
    <w:rPr>
      <w:szCs w:val="20"/>
    </w:rPr>
  </w:style>
  <w:style w:type="paragraph" w:customStyle="1" w:styleId="DFParaTitle">
    <w:name w:val="DF_ParaTitle"/>
    <w:basedOn w:val="TRBody1"/>
    <w:qFormat/>
    <w:pPr>
      <w:spacing w:after="0"/>
      <w:jc w:val="left"/>
    </w:pPr>
    <w:rPr>
      <w:szCs w:val="20"/>
      <w:u w:val="single"/>
    </w:rPr>
  </w:style>
  <w:style w:type="paragraph" w:customStyle="1" w:styleId="DFBody">
    <w:name w:val="DF_Body"/>
    <w:basedOn w:val="TRBody1"/>
    <w:qFormat/>
    <w:pPr>
      <w:jc w:val="left"/>
    </w:pPr>
    <w:rPr>
      <w:szCs w:val="20"/>
    </w:rPr>
  </w:style>
  <w:style w:type="paragraph" w:customStyle="1" w:styleId="APPArt1">
    <w:name w:val="APP_Art1"/>
    <w:basedOn w:val="TRBase"/>
    <w:uiPriority w:val="99"/>
    <w:rsid w:val="00BD3798"/>
    <w:pPr>
      <w:numPr>
        <w:numId w:val="23"/>
      </w:numPr>
      <w:spacing w:before="240"/>
      <w:jc w:val="both"/>
      <w:outlineLvl w:val="0"/>
    </w:pPr>
    <w:rPr>
      <w:b/>
      <w:bCs/>
    </w:rPr>
  </w:style>
  <w:style w:type="paragraph" w:customStyle="1" w:styleId="APPArt2">
    <w:name w:val="APP_Art2"/>
    <w:basedOn w:val="TRBase"/>
    <w:link w:val="APPArt2Char"/>
    <w:qFormat/>
    <w:rsid w:val="00BD3798"/>
    <w:pPr>
      <w:numPr>
        <w:ilvl w:val="1"/>
        <w:numId w:val="23"/>
      </w:numPr>
      <w:outlineLvl w:val="1"/>
    </w:pPr>
  </w:style>
  <w:style w:type="character" w:customStyle="1" w:styleId="APPArt2Char">
    <w:name w:val="APP_Art2 Char"/>
    <w:link w:val="APPArt2"/>
    <w:rsid w:val="00BD3798"/>
    <w:rPr>
      <w:sz w:val="24"/>
      <w:szCs w:val="24"/>
    </w:rPr>
  </w:style>
  <w:style w:type="paragraph" w:customStyle="1" w:styleId="APPArt3">
    <w:name w:val="APP_Art3"/>
    <w:basedOn w:val="TRBase"/>
    <w:link w:val="APPArt3Char"/>
    <w:qFormat/>
    <w:rsid w:val="00BD3798"/>
    <w:pPr>
      <w:numPr>
        <w:ilvl w:val="2"/>
        <w:numId w:val="23"/>
      </w:numPr>
      <w:outlineLvl w:val="2"/>
    </w:pPr>
    <w:rPr>
      <w:b/>
    </w:rPr>
  </w:style>
  <w:style w:type="character" w:customStyle="1" w:styleId="APPArt3Char">
    <w:name w:val="APP_Art3 Char"/>
    <w:link w:val="APPArt3"/>
    <w:rsid w:val="00BD3798"/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locked/>
    <w:pPr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Pr>
      <w:rFonts w:ascii="Cambria" w:hAnsi="Cambria"/>
      <w:sz w:val="24"/>
      <w:szCs w:val="24"/>
    </w:rPr>
  </w:style>
  <w:style w:type="paragraph" w:styleId="Revision">
    <w:name w:val="Revision"/>
    <w:hidden/>
    <w:uiPriority w:val="99"/>
    <w:semiHidden/>
    <w:rPr>
      <w:sz w:val="24"/>
      <w:szCs w:val="24"/>
    </w:rPr>
  </w:style>
  <w:style w:type="character" w:customStyle="1" w:styleId="TEL2Char">
    <w:name w:val="TE_L2 Char"/>
    <w:link w:val="TEL2"/>
    <w:uiPriority w:val="99"/>
    <w:locked/>
    <w:rPr>
      <w:rFonts w:ascii="Times New Roman Bold" w:hAnsi="Times New Roman Bold"/>
      <w:b/>
      <w:sz w:val="24"/>
    </w:rPr>
  </w:style>
  <w:style w:type="paragraph" w:customStyle="1" w:styleId="TEL2">
    <w:name w:val="TE_L2"/>
    <w:basedOn w:val="Normal"/>
    <w:next w:val="Normal"/>
    <w:link w:val="TEL2Char"/>
    <w:autoRedefine/>
    <w:uiPriority w:val="99"/>
    <w:pPr>
      <w:widowControl w:val="0"/>
      <w:spacing w:line="480" w:lineRule="auto"/>
      <w:ind w:firstLine="1440"/>
      <w:outlineLvl w:val="1"/>
    </w:pPr>
    <w:rPr>
      <w:rFonts w:ascii="Times New Roman Bold" w:hAnsi="Times New Roman Bold"/>
      <w:b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TRLtrSal0">
    <w:name w:val="TR_Ltr_Sal"/>
    <w:basedOn w:val="TRBase"/>
    <w:next w:val="TRLtr"/>
    <w:uiPriority w:val="99"/>
    <w:pPr>
      <w:spacing w:before="360" w:after="360"/>
    </w:pPr>
    <w:rPr>
      <w:color w:val="000000"/>
    </w:rPr>
  </w:style>
  <w:style w:type="character" w:customStyle="1" w:styleId="TRSigLineChar">
    <w:name w:val="TR_SigLine Char"/>
    <w:link w:val="TRSigLine"/>
    <w:uiPriority w:val="99"/>
    <w:locked/>
    <w:rPr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tyle1">
    <w:name w:val="Style1"/>
    <w:basedOn w:val="Normal"/>
    <w:uiPriority w:val="99"/>
    <w:pPr>
      <w:tabs>
        <w:tab w:val="num" w:pos="1440"/>
      </w:tabs>
      <w:spacing w:line="360" w:lineRule="auto"/>
      <w:ind w:left="720" w:firstLine="2448"/>
      <w:outlineLvl w:val="3"/>
    </w:pPr>
  </w:style>
  <w:style w:type="character" w:customStyle="1" w:styleId="TRCoverChar">
    <w:name w:val="TR_Cover Char"/>
    <w:uiPriority w:val="99"/>
    <w:locked/>
    <w:rPr>
      <w:sz w:val="24"/>
      <w:szCs w:val="24"/>
    </w:rPr>
  </w:style>
  <w:style w:type="character" w:customStyle="1" w:styleId="TRAffidChar">
    <w:name w:val="TR_Affid Char"/>
    <w:link w:val="TRAffid"/>
    <w:uiPriority w:val="99"/>
    <w:locked/>
    <w:rsid w:val="00B05212"/>
    <w:rPr>
      <w:sz w:val="24"/>
      <w:szCs w:val="24"/>
    </w:rPr>
  </w:style>
  <w:style w:type="paragraph" w:customStyle="1" w:styleId="TitleDocument">
    <w:name w:val="Title Document"/>
    <w:rsid w:val="00B05212"/>
    <w:pPr>
      <w:spacing w:line="400" w:lineRule="exact"/>
      <w:jc w:val="center"/>
    </w:pPr>
    <w:rPr>
      <w:b/>
      <w:sz w:val="36"/>
    </w:rPr>
  </w:style>
  <w:style w:type="character" w:customStyle="1" w:styleId="PageNumber0">
    <w:name w:val="Page Number_0"/>
    <w:basedOn w:val="DefaultParagraphFont"/>
    <w:uiPriority w:val="99"/>
    <w:rsid w:val="00B05212"/>
    <w:rPr>
      <w:rFonts w:cs="Times New Roman"/>
    </w:rPr>
  </w:style>
  <w:style w:type="paragraph" w:customStyle="1" w:styleId="TextHeading2">
    <w:name w:val="Text Heading 2"/>
    <w:link w:val="TextHeading2CharChar"/>
    <w:rsid w:val="00275773"/>
    <w:pPr>
      <w:spacing w:before="60" w:after="60"/>
      <w:jc w:val="both"/>
    </w:pPr>
    <w:rPr>
      <w:sz w:val="24"/>
    </w:rPr>
  </w:style>
  <w:style w:type="paragraph" w:customStyle="1" w:styleId="TextHeading3">
    <w:name w:val="Text Heading 3"/>
    <w:link w:val="TextHeading3Char"/>
    <w:rsid w:val="00275773"/>
    <w:pPr>
      <w:spacing w:before="60" w:after="60"/>
      <w:ind w:left="720"/>
      <w:jc w:val="both"/>
    </w:pPr>
    <w:rPr>
      <w:sz w:val="24"/>
    </w:rPr>
  </w:style>
  <w:style w:type="paragraph" w:customStyle="1" w:styleId="Heading1Unnumbered">
    <w:name w:val="Heading 1 Unnumbered"/>
    <w:basedOn w:val="Heading1"/>
    <w:rsid w:val="00275773"/>
    <w:pPr>
      <w:spacing w:before="0" w:after="240" w:line="400" w:lineRule="exact"/>
      <w:jc w:val="center"/>
    </w:pPr>
    <w:rPr>
      <w:rFonts w:ascii="Times New Roman" w:hAnsi="Times New Roman"/>
      <w:bCs w:val="0"/>
      <w:szCs w:val="20"/>
    </w:rPr>
  </w:style>
  <w:style w:type="character" w:customStyle="1" w:styleId="TextHeading2CharChar">
    <w:name w:val="Text Heading 2 Char Char"/>
    <w:link w:val="TextHeading2"/>
    <w:locked/>
    <w:rsid w:val="00275773"/>
    <w:rPr>
      <w:sz w:val="24"/>
    </w:rPr>
  </w:style>
  <w:style w:type="paragraph" w:customStyle="1" w:styleId="CT1">
    <w:name w:val="CT 1"/>
    <w:basedOn w:val="TextHeading2"/>
    <w:link w:val="CT1Char"/>
    <w:qFormat/>
    <w:rsid w:val="00275773"/>
    <w:pPr>
      <w:numPr>
        <w:numId w:val="30"/>
      </w:numPr>
      <w:ind w:hanging="720"/>
    </w:pPr>
  </w:style>
  <w:style w:type="character" w:customStyle="1" w:styleId="CT1Char">
    <w:name w:val="CT 1 Char"/>
    <w:basedOn w:val="DefaultParagraphFont"/>
    <w:link w:val="CT1"/>
    <w:locked/>
    <w:rsid w:val="00275773"/>
    <w:rPr>
      <w:sz w:val="24"/>
    </w:rPr>
  </w:style>
  <w:style w:type="paragraph" w:customStyle="1" w:styleId="text">
    <w:name w:val="text"/>
    <w:basedOn w:val="Normal"/>
    <w:uiPriority w:val="99"/>
    <w:rsid w:val="00275773"/>
    <w:pPr>
      <w:spacing w:before="0" w:after="0"/>
    </w:pPr>
    <w:rPr>
      <w:rFonts w:ascii="Dutch801 Rm BT" w:hAnsi="Dutch801 Rm BT" w:cs="Dutch801 Rm BT"/>
    </w:rPr>
  </w:style>
  <w:style w:type="character" w:customStyle="1" w:styleId="TextHeading3Char">
    <w:name w:val="Text Heading 3 Char"/>
    <w:link w:val="TextHeading3"/>
    <w:locked/>
    <w:rsid w:val="00275773"/>
    <w:rPr>
      <w:sz w:val="24"/>
    </w:rPr>
  </w:style>
  <w:style w:type="character" w:customStyle="1" w:styleId="Heading4Char">
    <w:name w:val="Heading 4 Char"/>
    <w:basedOn w:val="DefaultParagraphFont"/>
    <w:link w:val="Heading4"/>
    <w:rsid w:val="00376C47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376C47"/>
    <w:rPr>
      <w:b/>
      <w:sz w:val="24"/>
    </w:rPr>
  </w:style>
  <w:style w:type="paragraph" w:customStyle="1" w:styleId="DocumentTitle">
    <w:name w:val="Document Title"/>
    <w:next w:val="TextHeading2"/>
    <w:rsid w:val="00376C47"/>
    <w:pPr>
      <w:keepNext/>
      <w:keepLines/>
      <w:spacing w:after="480" w:line="400" w:lineRule="exact"/>
      <w:jc w:val="center"/>
      <w:outlineLvl w:val="0"/>
    </w:pPr>
    <w:rPr>
      <w:b/>
      <w:sz w:val="36"/>
    </w:rPr>
  </w:style>
  <w:style w:type="character" w:customStyle="1" w:styleId="TextHeading2Char">
    <w:name w:val="Text Heading 2 Char"/>
    <w:basedOn w:val="DefaultParagraphFont"/>
    <w:locked/>
    <w:rsid w:val="00BD3BFA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PArticleHeading">
    <w:name w:val="EP Article Heading"/>
    <w:basedOn w:val="Normal"/>
    <w:next w:val="Normal"/>
    <w:autoRedefine/>
    <w:uiPriority w:val="99"/>
    <w:qFormat/>
    <w:rsid w:val="00546718"/>
    <w:pPr>
      <w:autoSpaceDE w:val="0"/>
      <w:autoSpaceDN w:val="0"/>
      <w:adjustRightInd w:val="0"/>
      <w:spacing w:before="0" w:after="0"/>
      <w:jc w:val="center"/>
    </w:pPr>
  </w:style>
  <w:style w:type="character" w:styleId="PlaceholderText">
    <w:name w:val="Placeholder Text"/>
    <w:basedOn w:val="DefaultParagraphFont"/>
    <w:uiPriority w:val="99"/>
    <w:semiHidden/>
    <w:rsid w:val="00A47A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24805508604DC48019EC31AC962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276A6-573C-442D-A50E-3C49958D1C08}"/>
      </w:docPartPr>
      <w:docPartBody>
        <w:p w:rsidR="00DF22D5" w:rsidRDefault="00DB4E33" w:rsidP="00DB4E33">
          <w:pPr>
            <w:pStyle w:val="3024805508604DC48019EC31AC962BF2"/>
          </w:pPr>
          <w:r w:rsidRPr="00432E8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C7"/>
    <w:rsid w:val="000F6888"/>
    <w:rsid w:val="00116FDD"/>
    <w:rsid w:val="00213AC7"/>
    <w:rsid w:val="002A7B3E"/>
    <w:rsid w:val="002B137F"/>
    <w:rsid w:val="002B5ECB"/>
    <w:rsid w:val="003910D6"/>
    <w:rsid w:val="00404F38"/>
    <w:rsid w:val="005D17C2"/>
    <w:rsid w:val="006073DA"/>
    <w:rsid w:val="00633DBB"/>
    <w:rsid w:val="006A58FC"/>
    <w:rsid w:val="00874151"/>
    <w:rsid w:val="00917169"/>
    <w:rsid w:val="00925F7E"/>
    <w:rsid w:val="00A56772"/>
    <w:rsid w:val="00B56DD6"/>
    <w:rsid w:val="00BE6B08"/>
    <w:rsid w:val="00CE5400"/>
    <w:rsid w:val="00D773FB"/>
    <w:rsid w:val="00DB4E33"/>
    <w:rsid w:val="00DF22D5"/>
    <w:rsid w:val="00E37E11"/>
    <w:rsid w:val="00EB11C7"/>
    <w:rsid w:val="00EB6664"/>
    <w:rsid w:val="00F24C68"/>
    <w:rsid w:val="00F55DE4"/>
    <w:rsid w:val="00FA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4E33"/>
    <w:rPr>
      <w:color w:val="666666"/>
    </w:rPr>
  </w:style>
  <w:style w:type="paragraph" w:customStyle="1" w:styleId="C8AF5D58814F354EB31B16C3892AE727">
    <w:name w:val="C8AF5D58814F354EB31B16C3892AE727"/>
    <w:rsid w:val="00213AC7"/>
  </w:style>
  <w:style w:type="paragraph" w:customStyle="1" w:styleId="57BA428026DEA54498B85CDF4DAFE858">
    <w:name w:val="57BA428026DEA54498B85CDF4DAFE858"/>
    <w:rsid w:val="00EB11C7"/>
  </w:style>
  <w:style w:type="paragraph" w:customStyle="1" w:styleId="7D8585A62F751740A62DE4583FA12699">
    <w:name w:val="7D8585A62F751740A62DE4583FA12699"/>
    <w:rsid w:val="00917169"/>
  </w:style>
  <w:style w:type="paragraph" w:customStyle="1" w:styleId="B01193C9689048D68026FE6D08677F34">
    <w:name w:val="B01193C9689048D68026FE6D08677F34"/>
    <w:rsid w:val="00DB4E33"/>
  </w:style>
  <w:style w:type="paragraph" w:customStyle="1" w:styleId="288E2B06C57849C4A26B661317A75BE7">
    <w:name w:val="288E2B06C57849C4A26B661317A75BE7"/>
    <w:rsid w:val="00DB4E33"/>
  </w:style>
  <w:style w:type="paragraph" w:customStyle="1" w:styleId="D2460251B6BF45BA9F285DFA00DCF1E6">
    <w:name w:val="D2460251B6BF45BA9F285DFA00DCF1E6"/>
    <w:rsid w:val="00DB4E33"/>
  </w:style>
  <w:style w:type="paragraph" w:customStyle="1" w:styleId="7B99EFAEBAB54D7589B3873E5FD8DCE9">
    <w:name w:val="7B99EFAEBAB54D7589B3873E5FD8DCE9"/>
    <w:rsid w:val="00DB4E33"/>
  </w:style>
  <w:style w:type="paragraph" w:customStyle="1" w:styleId="641DE4D5134C41F4934D7D61F38A2DD8">
    <w:name w:val="641DE4D5134C41F4934D7D61F38A2DD8"/>
    <w:rsid w:val="00DB4E33"/>
  </w:style>
  <w:style w:type="paragraph" w:customStyle="1" w:styleId="09D52B30395944C9957609CDD583EDFE">
    <w:name w:val="09D52B30395944C9957609CDD583EDFE"/>
    <w:rsid w:val="00DB4E33"/>
  </w:style>
  <w:style w:type="paragraph" w:customStyle="1" w:styleId="4993D20764674BCAA3A67F4E2386AA35">
    <w:name w:val="4993D20764674BCAA3A67F4E2386AA35"/>
    <w:rsid w:val="00DB4E33"/>
  </w:style>
  <w:style w:type="paragraph" w:customStyle="1" w:styleId="520A9793908746C195E3273685E85D7F">
    <w:name w:val="520A9793908746C195E3273685E85D7F"/>
    <w:rsid w:val="00DB4E33"/>
  </w:style>
  <w:style w:type="paragraph" w:customStyle="1" w:styleId="1041BD2CA9B747AC87B4CEFE11CA4DA7">
    <w:name w:val="1041BD2CA9B747AC87B4CEFE11CA4DA7"/>
    <w:rsid w:val="00DB4E33"/>
  </w:style>
  <w:style w:type="paragraph" w:customStyle="1" w:styleId="55776671B22F4314B1CE6FEAB4173F2B">
    <w:name w:val="55776671B22F4314B1CE6FEAB4173F2B"/>
    <w:rsid w:val="00DB4E33"/>
  </w:style>
  <w:style w:type="paragraph" w:customStyle="1" w:styleId="195E76E1460141A58FECE2A0D793728C">
    <w:name w:val="195E76E1460141A58FECE2A0D793728C"/>
    <w:rsid w:val="00DB4E33"/>
  </w:style>
  <w:style w:type="paragraph" w:customStyle="1" w:styleId="11617BA9E1A2466485FF727477F170B2">
    <w:name w:val="11617BA9E1A2466485FF727477F170B2"/>
    <w:rsid w:val="00DB4E33"/>
  </w:style>
  <w:style w:type="paragraph" w:customStyle="1" w:styleId="3024805508604DC48019EC31AC962BF2">
    <w:name w:val="3024805508604DC48019EC31AC962BF2"/>
    <w:rsid w:val="00DB4E33"/>
  </w:style>
  <w:style w:type="paragraph" w:customStyle="1" w:styleId="C8C34A5BD2A74BD5B8D8C6D3AFAD4C26">
    <w:name w:val="C8C34A5BD2A74BD5B8D8C6D3AFAD4C26"/>
    <w:rsid w:val="00DB4E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?>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D600E2E-8F63-4D5A-B829-398FA406FA37}">
  <we:reference id="c1876c4b-d11d-4f7c-b2ea-04ae8c1959f2" version="2.35.37.0" store="EXCatalog" storeType="EXCatalog"/>
  <we:alternateReferences>
    <we:reference id="WA200000676" version="2.35.37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8A401CA-E8EC-C249-A6F4-EC626607EA3F}">
  <we:reference id="wa200008978" version="1.0.0.1" store="en-US" storeType="OMEX"/>
  <we:alternateReferences>
    <we:reference id="wa200008978" version="1.0.0.1" store="wa20000897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0F53ED-3483-4742-8FC2-1955C68FC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(x86)\HotDocs\hotdocs.dotx</Template>
  <TotalTime>4</TotalTime>
  <Pages>2</Pages>
  <Words>227</Words>
  <Characters>1358</Characters>
  <Application>Microsoft Office Word</Application>
  <DocSecurity>0</DocSecurity>
  <Lines>45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 Aubrey</cp:lastModifiedBy>
  <cp:revision>5</cp:revision>
  <cp:lastPrinted>2025-06-04T13:55:00Z</cp:lastPrinted>
  <dcterms:created xsi:type="dcterms:W3CDTF">2026-03-24T02:36:00Z</dcterms:created>
  <dcterms:modified xsi:type="dcterms:W3CDTF">2026-03-24T02:38:00Z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aeedf02f-df15-4a14-8bb4-0342235187c7</vt:lpwstr>
  </property>
</Properties>
</file>